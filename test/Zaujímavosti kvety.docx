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333333"/>
          <w:sz w:val="24"/>
          <w:szCs w:val="24"/>
          <w:lang w:eastAsia="sk-SK"/>
        </w:rPr>
      </w:pP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Videli ste už kvet, ktorý sa podobal na niečo úplne iné? Predstavíme vám ich hneď niekoľko. Niektoré v sebe spájajú krásu a eleganciu, iné môžu pôsobiť až strašidelne. </w:t>
      </w:r>
      <w:r w:rsidRPr="00656EB4">
        <w:rPr>
          <w:rFonts w:ascii="Times New Roman" w:hAnsi="Times New Roman"/>
          <w:b/>
          <w:bCs/>
          <w:color w:val="333333"/>
          <w:sz w:val="24"/>
          <w:szCs w:val="24"/>
          <w:lang w:eastAsia="sk-SK"/>
        </w:rPr>
        <w:t>Že vyzerajú ako z inej planéty?</w:t>
      </w: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 Len na prvý pohľad. Tieto kvety naozaj existujú a sú jasným dôkazom, že kreativita prírody je nekonečná. Presvedčte sa s nami.</w:t>
      </w:r>
    </w:p>
    <w:p w:rsidR="008009EC" w:rsidRPr="00656EB4" w:rsidRDefault="008009EC" w:rsidP="00656EB4">
      <w:pPr>
        <w:shd w:val="clear" w:color="auto" w:fill="FFFFFF"/>
        <w:spacing w:after="171" w:line="240" w:lineRule="auto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color w:val="333333"/>
          <w:sz w:val="11"/>
          <w:szCs w:val="11"/>
          <w:lang w:eastAsia="sk-SK"/>
        </w:rPr>
        <w:t> </w:t>
      </w:r>
    </w:p>
    <w:p w:rsidR="008009EC" w:rsidRPr="00656EB4" w:rsidRDefault="008009EC" w:rsidP="00656EB4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b/>
          <w:bCs/>
          <w:color w:val="333333"/>
          <w:sz w:val="28"/>
          <w:lang w:eastAsia="sk-SK"/>
        </w:rPr>
        <w:t>Balerína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color w:val="333333"/>
          <w:sz w:val="11"/>
          <w:szCs w:val="11"/>
          <w:lang w:eastAsia="sk-SK"/>
        </w:rPr>
        <w:t>Č</w:t>
      </w:r>
      <w:r w:rsidRPr="00656EB4">
        <w:rPr>
          <w:rFonts w:ascii="Times New Roman" w:hAnsi="Times New Roman"/>
          <w:color w:val="333333"/>
          <w:lang w:eastAsia="sk-SK"/>
        </w:rPr>
        <w:t>asť nášho zoznamu tvoria kvety, ktoré sa nápadne podobajú na ľudské postavy. Nádherný kvet orchidey pripomína tancujúcu balerínu. </w:t>
      </w:r>
      <w:r w:rsidRPr="00656EB4">
        <w:rPr>
          <w:rFonts w:ascii="Times New Roman" w:hAnsi="Times New Roman"/>
          <w:b/>
          <w:bCs/>
          <w:color w:val="333333"/>
          <w:lang w:eastAsia="sk-SK"/>
        </w:rPr>
        <w:t>Páči sa vám jej pirueta?</w:t>
      </w:r>
    </w:p>
    <w:p w:rsidR="008009EC" w:rsidRPr="00656EB4" w:rsidRDefault="008009EC" w:rsidP="00656EB4">
      <w:pPr>
        <w:shd w:val="clear" w:color="auto" w:fill="F1F1F1"/>
        <w:spacing w:after="0" w:line="128" w:lineRule="atLeast"/>
        <w:jc w:val="center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hyperlink r:id="rId5" w:history="1">
        <w:r w:rsidRPr="00770372">
          <w:rPr>
            <w:rFonts w:ascii="Tahoma" w:hAnsi="Tahoma" w:cs="Tahoma"/>
            <w:noProof/>
            <w:color w:val="551A8B"/>
            <w:sz w:val="11"/>
            <w:szCs w:val="11"/>
            <w:bdr w:val="none" w:sz="0" w:space="0" w:color="auto" w:frame="1"/>
            <w:lang w:eastAsia="sk-SK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Obrázok 1" o:spid="_x0000_i1025" type="#_x0000_t75" alt="12 zaujímavých kvetov, ktoré kvety ani nepripomínajú" href="http://blog.galeriakvetin.sk/wp-content/uploads/2016/01/balerina.p" style="width:60pt;height:59.25pt;visibility:visible" o:button="t">
              <v:fill o:detectmouseclick="t"/>
              <v:imagedata r:id="rId6" o:title=""/>
            </v:shape>
          </w:pict>
        </w:r>
      </w:hyperlink>
    </w:p>
    <w:p w:rsidR="008009EC" w:rsidRPr="00153114" w:rsidRDefault="008009EC" w:rsidP="00153114">
      <w:pPr>
        <w:spacing w:before="36" w:after="171" w:line="128" w:lineRule="atLeast"/>
        <w:ind w:left="36" w:right="36"/>
        <w:jc w:val="center"/>
        <w:textAlignment w:val="baseline"/>
        <w:rPr>
          <w:rFonts w:ascii="Arial" w:hAnsi="Arial" w:cs="Arial"/>
          <w:color w:val="888888"/>
          <w:sz w:val="9"/>
          <w:szCs w:val="9"/>
          <w:lang w:eastAsia="sk-SK"/>
        </w:rPr>
      </w:pPr>
      <w:r>
        <w:rPr>
          <w:rFonts w:ascii="Arial" w:hAnsi="Arial" w:cs="Arial"/>
          <w:color w:val="888888"/>
          <w:sz w:val="9"/>
          <w:szCs w:val="9"/>
          <w:lang w:eastAsia="sk-SK"/>
        </w:rPr>
        <w:t>Orchidea – Balerín</w:t>
      </w:r>
    </w:p>
    <w:p w:rsidR="008009EC" w:rsidRPr="00656EB4" w:rsidRDefault="008009EC" w:rsidP="00656EB4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b/>
          <w:bCs/>
          <w:color w:val="333333"/>
          <w:sz w:val="28"/>
          <w:lang w:eastAsia="sk-SK"/>
        </w:rPr>
        <w:t>Nahý muž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333333"/>
          <w:sz w:val="24"/>
          <w:szCs w:val="24"/>
          <w:lang w:eastAsia="sk-SK"/>
        </w:rPr>
      </w:pP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Kvety ďalšej výnimočnej orchidey vyzerajú ako nahý muž. Alebo skôr niekoľko nahých mužov pokope.  Na kvet </w:t>
      </w:r>
      <w:r w:rsidRPr="00656EB4">
        <w:rPr>
          <w:rFonts w:ascii="Times New Roman" w:hAnsi="Times New Roman"/>
          <w:i/>
          <w:iCs/>
          <w:color w:val="333333"/>
          <w:sz w:val="24"/>
          <w:szCs w:val="24"/>
          <w:lang w:eastAsia="sk-SK"/>
        </w:rPr>
        <w:t>Orchis italica</w:t>
      </w: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 natrafíte v okolí Stredozemného mora.</w:t>
      </w:r>
    </w:p>
    <w:p w:rsidR="008009EC" w:rsidRPr="00656EB4" w:rsidRDefault="008009EC" w:rsidP="00656EB4">
      <w:pPr>
        <w:shd w:val="clear" w:color="auto" w:fill="F1F1F1"/>
        <w:spacing w:after="0" w:line="128" w:lineRule="atLeast"/>
        <w:jc w:val="center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hyperlink r:id="rId7" w:history="1">
        <w:r w:rsidRPr="00770372">
          <w:rPr>
            <w:rFonts w:ascii="Tahoma" w:hAnsi="Tahoma" w:cs="Tahoma"/>
            <w:noProof/>
            <w:color w:val="551A8B"/>
            <w:sz w:val="11"/>
            <w:szCs w:val="11"/>
            <w:bdr w:val="none" w:sz="0" w:space="0" w:color="auto" w:frame="1"/>
            <w:lang w:eastAsia="sk-SK"/>
          </w:rPr>
          <w:pict>
            <v:shape id="Obrázok 2" o:spid="_x0000_i1026" type="#_x0000_t75" alt="12 zaujímavých kvetov, ktoré kvety ani nepripomínajú" href="http://blog.galeriakvetin.sk/wp-content/uploads/2016/01/nahymuz.p" style="width:105pt;height:104.25pt;visibility:visible" o:button="t">
              <v:fill o:detectmouseclick="t"/>
              <v:imagedata r:id="rId8" o:title=""/>
            </v:shape>
          </w:pict>
        </w:r>
      </w:hyperlink>
    </w:p>
    <w:p w:rsidR="008009EC" w:rsidRPr="00153114" w:rsidRDefault="008009EC" w:rsidP="00153114">
      <w:pPr>
        <w:spacing w:before="36" w:after="171" w:line="128" w:lineRule="atLeast"/>
        <w:ind w:left="36" w:right="36"/>
        <w:jc w:val="center"/>
        <w:textAlignment w:val="baseline"/>
        <w:rPr>
          <w:rFonts w:ascii="Arial" w:hAnsi="Arial" w:cs="Arial"/>
          <w:color w:val="888888"/>
          <w:sz w:val="9"/>
          <w:szCs w:val="9"/>
          <w:lang w:eastAsia="sk-SK"/>
        </w:rPr>
      </w:pPr>
      <w:r w:rsidRPr="00656EB4">
        <w:rPr>
          <w:rFonts w:ascii="Arial" w:hAnsi="Arial" w:cs="Arial"/>
          <w:color w:val="888888"/>
          <w:sz w:val="9"/>
          <w:szCs w:val="9"/>
          <w:lang w:eastAsia="sk-SK"/>
        </w:rPr>
        <w:t>Orchis italica</w:t>
      </w:r>
    </w:p>
    <w:p w:rsidR="008009EC" w:rsidRPr="00656EB4" w:rsidRDefault="008009EC" w:rsidP="00656EB4">
      <w:pPr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b/>
          <w:bCs/>
          <w:color w:val="333333"/>
          <w:sz w:val="28"/>
          <w:lang w:eastAsia="sk-SK"/>
        </w:rPr>
        <w:t>Tancujúce dievčatká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333333"/>
          <w:sz w:val="24"/>
          <w:szCs w:val="24"/>
          <w:lang w:eastAsia="sk-SK"/>
        </w:rPr>
      </w:pPr>
      <w:r w:rsidRPr="00BD26D9">
        <w:rPr>
          <w:rFonts w:ascii="Times New Roman" w:hAnsi="Times New Roman"/>
          <w:i/>
          <w:iCs/>
          <w:color w:val="333333"/>
          <w:sz w:val="24"/>
          <w:szCs w:val="24"/>
          <w:lang w:eastAsia="sk-SK"/>
        </w:rPr>
        <w:t>Impatiens Bequaertii</w:t>
      </w: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 môžeme smelo zaradiť k najrozkošnejším kvetom na svete. </w:t>
      </w:r>
      <w:r w:rsidRPr="00BD26D9">
        <w:rPr>
          <w:rFonts w:ascii="Times New Roman" w:hAnsi="Times New Roman"/>
          <w:b/>
          <w:bCs/>
          <w:color w:val="333333"/>
          <w:sz w:val="24"/>
          <w:szCs w:val="24"/>
          <w:lang w:eastAsia="sk-SK"/>
        </w:rPr>
        <w:t>Chcete ho vidieť naživo?</w:t>
      </w: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 Musíte navštíviť dažďové pralesy vo východnej Afrike. Ale oči majte poriadne otvorené, lebo tento druh je mimoriadne vzácny.</w:t>
      </w:r>
    </w:p>
    <w:p w:rsidR="008009EC" w:rsidRPr="00656EB4" w:rsidRDefault="008009EC" w:rsidP="00656EB4">
      <w:pPr>
        <w:shd w:val="clear" w:color="auto" w:fill="F1F1F1"/>
        <w:spacing w:after="0" w:line="128" w:lineRule="atLeast"/>
        <w:jc w:val="center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hyperlink r:id="rId9" w:history="1">
        <w:r w:rsidRPr="00770372">
          <w:rPr>
            <w:rFonts w:ascii="Tahoma" w:hAnsi="Tahoma" w:cs="Tahoma"/>
            <w:noProof/>
            <w:color w:val="551A8B"/>
            <w:sz w:val="11"/>
            <w:szCs w:val="11"/>
            <w:bdr w:val="none" w:sz="0" w:space="0" w:color="auto" w:frame="1"/>
            <w:lang w:eastAsia="sk-SK"/>
          </w:rPr>
          <w:pict>
            <v:shape id="Obrázok 3" o:spid="_x0000_i1027" type="#_x0000_t75" alt="12 zaujímavých kvetov, ktoré kvety ani nepripomínajú" href="http://blog.galeriakvetin.sk/wp-content/uploads/2016/01/dievcatka.p" style="width:90pt;height:62.25pt;visibility:visible" o:button="t">
              <v:fill o:detectmouseclick="t"/>
              <v:imagedata r:id="rId10" o:title=""/>
            </v:shape>
          </w:pict>
        </w:r>
      </w:hyperlink>
    </w:p>
    <w:p w:rsidR="008009EC" w:rsidRPr="00153114" w:rsidRDefault="008009EC" w:rsidP="00153114">
      <w:pPr>
        <w:spacing w:before="36" w:after="171" w:line="128" w:lineRule="atLeast"/>
        <w:ind w:left="36" w:right="36"/>
        <w:jc w:val="center"/>
        <w:textAlignment w:val="baseline"/>
        <w:rPr>
          <w:rFonts w:ascii="Arial" w:hAnsi="Arial" w:cs="Arial"/>
          <w:color w:val="888888"/>
          <w:sz w:val="9"/>
          <w:szCs w:val="9"/>
          <w:lang w:eastAsia="sk-SK"/>
        </w:rPr>
      </w:pPr>
      <w:r w:rsidRPr="00656EB4">
        <w:rPr>
          <w:rFonts w:ascii="Arial" w:hAnsi="Arial" w:cs="Arial"/>
          <w:color w:val="888888"/>
          <w:sz w:val="9"/>
          <w:szCs w:val="9"/>
          <w:lang w:eastAsia="sk-SK"/>
        </w:rPr>
        <w:t>Impatiens Bequaertii</w:t>
      </w:r>
    </w:p>
    <w:p w:rsidR="008009EC" w:rsidRPr="00656EB4" w:rsidRDefault="008009EC" w:rsidP="00656EB4">
      <w:pPr>
        <w:numPr>
          <w:ilvl w:val="0"/>
          <w:numId w:val="4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b/>
          <w:bCs/>
          <w:color w:val="333333"/>
          <w:sz w:val="28"/>
          <w:lang w:eastAsia="sk-SK"/>
        </w:rPr>
        <w:t>Bábätká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333333"/>
          <w:sz w:val="24"/>
          <w:szCs w:val="24"/>
          <w:lang w:eastAsia="sk-SK"/>
        </w:rPr>
      </w:pPr>
      <w:r w:rsidRPr="00BD26D9">
        <w:rPr>
          <w:rFonts w:ascii="Times New Roman" w:hAnsi="Times New Roman"/>
          <w:i/>
          <w:iCs/>
          <w:color w:val="333333"/>
          <w:sz w:val="24"/>
          <w:szCs w:val="24"/>
          <w:lang w:eastAsia="sk-SK"/>
        </w:rPr>
        <w:t>Anguloa Uniflora</w:t>
      </w: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 je ďalšia orchidea, pri ktorej sa kocháme umením prírody. </w:t>
      </w:r>
      <w:r w:rsidRPr="00BD26D9">
        <w:rPr>
          <w:rFonts w:ascii="Times New Roman" w:hAnsi="Times New Roman"/>
          <w:b/>
          <w:bCs/>
          <w:color w:val="333333"/>
          <w:sz w:val="24"/>
          <w:szCs w:val="24"/>
          <w:lang w:eastAsia="sk-SK"/>
        </w:rPr>
        <w:t>Pripomína nám bábätká v mäkkej perinke.</w:t>
      </w: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 Vidieť tento skvost naživo však nie je jednoduché. Musíte ho hľadať v horách Južnej Ameriky. Navyše rastie len v úplnom tieni.</w:t>
      </w:r>
    </w:p>
    <w:p w:rsidR="008009EC" w:rsidRPr="00656EB4" w:rsidRDefault="008009EC" w:rsidP="00656EB4">
      <w:pPr>
        <w:shd w:val="clear" w:color="auto" w:fill="F1F1F1"/>
        <w:spacing w:after="0" w:line="128" w:lineRule="atLeast"/>
        <w:jc w:val="center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hyperlink r:id="rId11" w:history="1">
        <w:r w:rsidRPr="00770372">
          <w:rPr>
            <w:rFonts w:ascii="Tahoma" w:hAnsi="Tahoma" w:cs="Tahoma"/>
            <w:noProof/>
            <w:color w:val="551A8B"/>
            <w:sz w:val="11"/>
            <w:szCs w:val="11"/>
            <w:bdr w:val="none" w:sz="0" w:space="0" w:color="auto" w:frame="1"/>
            <w:lang w:eastAsia="sk-SK"/>
          </w:rPr>
          <w:pict>
            <v:shape id="Obrázok 4" o:spid="_x0000_i1028" type="#_x0000_t75" alt="12 zaujímavých kvetov, ktoré kvety ani nepripomínajú" href="http://blog.galeriakvetin.sk/wp-content/uploads/2016/01/babatka.p" style="width:105pt;height:71.25pt;visibility:visible" o:button="t">
              <v:fill o:detectmouseclick="t"/>
              <v:imagedata r:id="rId12" o:title=""/>
            </v:shape>
          </w:pict>
        </w:r>
      </w:hyperlink>
    </w:p>
    <w:p w:rsidR="008009EC" w:rsidRPr="00153114" w:rsidRDefault="008009EC" w:rsidP="00153114">
      <w:pPr>
        <w:spacing w:before="36" w:after="171" w:line="128" w:lineRule="atLeast"/>
        <w:ind w:left="36" w:right="36"/>
        <w:jc w:val="center"/>
        <w:textAlignment w:val="baseline"/>
        <w:rPr>
          <w:rFonts w:ascii="Arial" w:hAnsi="Arial" w:cs="Arial"/>
          <w:color w:val="888888"/>
          <w:sz w:val="9"/>
          <w:szCs w:val="9"/>
          <w:lang w:eastAsia="sk-SK"/>
        </w:rPr>
      </w:pPr>
      <w:r w:rsidRPr="00656EB4">
        <w:rPr>
          <w:rFonts w:ascii="Arial" w:hAnsi="Arial" w:cs="Arial"/>
          <w:color w:val="888888"/>
          <w:sz w:val="9"/>
          <w:szCs w:val="9"/>
          <w:lang w:eastAsia="sk-SK"/>
        </w:rPr>
        <w:t>Anguloa Uniflora</w:t>
      </w:r>
    </w:p>
    <w:p w:rsidR="008009EC" w:rsidRPr="00656EB4" w:rsidRDefault="008009EC" w:rsidP="00656EB4">
      <w:pPr>
        <w:numPr>
          <w:ilvl w:val="0"/>
          <w:numId w:val="5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b/>
          <w:bCs/>
          <w:color w:val="333333"/>
          <w:sz w:val="28"/>
          <w:lang w:eastAsia="sk-SK"/>
        </w:rPr>
        <w:t xml:space="preserve">Pery </w:t>
      </w:r>
      <w:r>
        <w:rPr>
          <w:rFonts w:ascii="Tahoma" w:hAnsi="Tahoma" w:cs="Tahoma"/>
          <w:b/>
          <w:bCs/>
          <w:color w:val="333333"/>
          <w:sz w:val="28"/>
          <w:lang w:eastAsia="sk-SK"/>
        </w:rPr>
        <w:t>ženy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333333"/>
          <w:sz w:val="24"/>
          <w:szCs w:val="24"/>
          <w:lang w:eastAsia="sk-SK"/>
        </w:rPr>
      </w:pP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Čo poviete na kvet </w:t>
      </w:r>
      <w:r w:rsidRPr="00BD26D9">
        <w:rPr>
          <w:rFonts w:ascii="Times New Roman" w:hAnsi="Times New Roman"/>
          <w:i/>
          <w:iCs/>
          <w:color w:val="333333"/>
          <w:sz w:val="24"/>
          <w:szCs w:val="24"/>
          <w:lang w:eastAsia="sk-SK"/>
        </w:rPr>
        <w:t>Psychotria Elata</w:t>
      </w: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 xml:space="preserve">? Výrazný červený rúž môže mať viacero významov. Tvorcovia jeho názvu sa inšpirovali perami </w:t>
      </w:r>
      <w:r>
        <w:rPr>
          <w:rFonts w:ascii="Times New Roman" w:hAnsi="Times New Roman"/>
          <w:color w:val="333333"/>
          <w:sz w:val="24"/>
          <w:szCs w:val="24"/>
          <w:lang w:eastAsia="sk-SK"/>
        </w:rPr>
        <w:t>ženy</w:t>
      </w: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. </w:t>
      </w:r>
      <w:r w:rsidRPr="00BD26D9">
        <w:rPr>
          <w:rFonts w:ascii="Times New Roman" w:hAnsi="Times New Roman"/>
          <w:b/>
          <w:bCs/>
          <w:color w:val="333333"/>
          <w:sz w:val="24"/>
          <w:szCs w:val="24"/>
          <w:lang w:eastAsia="sk-SK"/>
        </w:rPr>
        <w:t>Pri Moulin Rouge však tento kvet nenájdete.</w:t>
      </w: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 Rastie v tropických podmienkach v oblasti Karibiku.</w:t>
      </w:r>
    </w:p>
    <w:p w:rsidR="008009EC" w:rsidRPr="00656EB4" w:rsidRDefault="008009EC" w:rsidP="00656EB4">
      <w:pPr>
        <w:shd w:val="clear" w:color="auto" w:fill="F1F1F1"/>
        <w:spacing w:after="0" w:line="128" w:lineRule="atLeast"/>
        <w:jc w:val="center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hyperlink r:id="rId13" w:history="1">
        <w:r w:rsidRPr="00770372">
          <w:rPr>
            <w:rFonts w:ascii="Tahoma" w:hAnsi="Tahoma" w:cs="Tahoma"/>
            <w:noProof/>
            <w:color w:val="551A8B"/>
            <w:sz w:val="11"/>
            <w:szCs w:val="11"/>
            <w:bdr w:val="none" w:sz="0" w:space="0" w:color="auto" w:frame="1"/>
            <w:lang w:eastAsia="sk-SK"/>
          </w:rPr>
          <w:pict>
            <v:shape id="Obrázok 5" o:spid="_x0000_i1029" type="#_x0000_t75" alt="12 zaujímavých kvetov, ktoré kvety ani nepripomínajú" href="http://blog.galeriakvetin.sk/wp-content/uploads/2016/01/pery.p" style="width:2in;height:77.25pt;visibility:visible" o:button="t">
              <v:fill o:detectmouseclick="t"/>
              <v:imagedata r:id="rId14" o:title=""/>
            </v:shape>
          </w:pict>
        </w:r>
      </w:hyperlink>
    </w:p>
    <w:p w:rsidR="008009EC" w:rsidRPr="00153114" w:rsidRDefault="008009EC" w:rsidP="00153114">
      <w:pPr>
        <w:spacing w:before="36" w:after="171" w:line="128" w:lineRule="atLeast"/>
        <w:ind w:left="36" w:right="36"/>
        <w:jc w:val="center"/>
        <w:textAlignment w:val="baseline"/>
        <w:rPr>
          <w:rFonts w:ascii="Arial" w:hAnsi="Arial" w:cs="Arial"/>
          <w:color w:val="888888"/>
          <w:sz w:val="9"/>
          <w:szCs w:val="9"/>
          <w:lang w:eastAsia="sk-SK"/>
        </w:rPr>
      </w:pPr>
      <w:r w:rsidRPr="00656EB4">
        <w:rPr>
          <w:rFonts w:ascii="Arial" w:hAnsi="Arial" w:cs="Arial"/>
          <w:color w:val="888888"/>
          <w:sz w:val="9"/>
          <w:szCs w:val="9"/>
          <w:lang w:eastAsia="sk-SK"/>
        </w:rPr>
        <w:t>Psychotria Elata</w:t>
      </w:r>
    </w:p>
    <w:p w:rsidR="008009EC" w:rsidRPr="00656EB4" w:rsidRDefault="008009EC" w:rsidP="00656EB4">
      <w:pPr>
        <w:numPr>
          <w:ilvl w:val="0"/>
          <w:numId w:val="6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b/>
          <w:bCs/>
          <w:color w:val="333333"/>
          <w:sz w:val="28"/>
          <w:lang w:eastAsia="sk-SK"/>
        </w:rPr>
        <w:t>Anjel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333333"/>
          <w:sz w:val="24"/>
          <w:szCs w:val="24"/>
          <w:lang w:eastAsia="sk-SK"/>
        </w:rPr>
      </w:pP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Takisto žasnete nad krásou a rozmanitosťou orchideí? Ďalšou do zbierky je kvet s krkolomným názvom </w:t>
      </w:r>
      <w:r w:rsidRPr="006813EB">
        <w:rPr>
          <w:rFonts w:ascii="Times New Roman" w:hAnsi="Times New Roman"/>
          <w:i/>
          <w:iCs/>
          <w:color w:val="333333"/>
          <w:sz w:val="24"/>
          <w:szCs w:val="24"/>
          <w:lang w:eastAsia="sk-SK"/>
        </w:rPr>
        <w:t>Habenaria Grandifloriformis</w:t>
      </w: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. Ľahko na ňom rozoznáte krídla anjela v typickej bielej farbe. </w:t>
      </w:r>
      <w:r w:rsidRPr="006813EB">
        <w:rPr>
          <w:rFonts w:ascii="Times New Roman" w:hAnsi="Times New Roman"/>
          <w:b/>
          <w:bCs/>
          <w:color w:val="333333"/>
          <w:sz w:val="24"/>
          <w:szCs w:val="24"/>
          <w:lang w:eastAsia="sk-SK"/>
        </w:rPr>
        <w:t>Anjelská orchidea rastie v južnej Indii.</w:t>
      </w:r>
    </w:p>
    <w:p w:rsidR="008009EC" w:rsidRPr="00656EB4" w:rsidRDefault="008009EC" w:rsidP="00656EB4">
      <w:pPr>
        <w:shd w:val="clear" w:color="auto" w:fill="F1F1F1"/>
        <w:spacing w:after="0" w:line="128" w:lineRule="atLeast"/>
        <w:jc w:val="center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hyperlink r:id="rId15" w:history="1">
        <w:r w:rsidRPr="00770372">
          <w:rPr>
            <w:rFonts w:ascii="Tahoma" w:hAnsi="Tahoma" w:cs="Tahoma"/>
            <w:noProof/>
            <w:color w:val="551A8B"/>
            <w:sz w:val="11"/>
            <w:szCs w:val="11"/>
            <w:bdr w:val="none" w:sz="0" w:space="0" w:color="auto" w:frame="1"/>
            <w:lang w:eastAsia="sk-SK"/>
          </w:rPr>
          <w:pict>
            <v:shape id="Obrázok 6" o:spid="_x0000_i1030" type="#_x0000_t75" alt="12 zaujímavých kvetov, ktoré kvety ani nepripomínajú" href="http://blog.galeriakvetin.sk/wp-content/uploads/2016/01/anjel.p" style="width:114pt;height:75pt;visibility:visible" o:button="t">
              <v:fill o:detectmouseclick="t"/>
              <v:imagedata r:id="rId16" o:title=""/>
            </v:shape>
          </w:pict>
        </w:r>
      </w:hyperlink>
    </w:p>
    <w:p w:rsidR="008009EC" w:rsidRPr="00153114" w:rsidRDefault="008009EC" w:rsidP="00153114">
      <w:pPr>
        <w:spacing w:before="36" w:after="171" w:line="128" w:lineRule="atLeast"/>
        <w:ind w:left="36" w:right="36"/>
        <w:jc w:val="center"/>
        <w:textAlignment w:val="baseline"/>
        <w:rPr>
          <w:rFonts w:ascii="Arial" w:hAnsi="Arial" w:cs="Arial"/>
          <w:color w:val="888888"/>
          <w:sz w:val="9"/>
          <w:szCs w:val="9"/>
          <w:lang w:eastAsia="sk-SK"/>
        </w:rPr>
      </w:pPr>
      <w:r w:rsidRPr="00656EB4">
        <w:rPr>
          <w:rFonts w:ascii="Arial" w:hAnsi="Arial" w:cs="Arial"/>
          <w:color w:val="888888"/>
          <w:sz w:val="9"/>
          <w:szCs w:val="9"/>
          <w:lang w:eastAsia="sk-SK"/>
        </w:rPr>
        <w:t>Habenaria Grandifloriformis</w:t>
      </w:r>
    </w:p>
    <w:p w:rsidR="008009EC" w:rsidRPr="00656EB4" w:rsidRDefault="008009EC" w:rsidP="00656EB4">
      <w:pPr>
        <w:numPr>
          <w:ilvl w:val="0"/>
          <w:numId w:val="7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b/>
          <w:bCs/>
          <w:color w:val="333333"/>
          <w:sz w:val="28"/>
          <w:lang w:eastAsia="sk-SK"/>
        </w:rPr>
        <w:t>Smejúci sa čmeliak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333333"/>
          <w:sz w:val="24"/>
          <w:szCs w:val="24"/>
          <w:lang w:eastAsia="sk-SK"/>
        </w:rPr>
      </w:pP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Aj zvieratá majú v našom zozname bohaté zastúpenie. Azda najviac sa príroda vyšantila na kvete </w:t>
      </w:r>
      <w:r w:rsidRPr="006813EB">
        <w:rPr>
          <w:rFonts w:ascii="Times New Roman" w:hAnsi="Times New Roman"/>
          <w:i/>
          <w:iCs/>
          <w:color w:val="333333"/>
          <w:sz w:val="24"/>
          <w:szCs w:val="24"/>
          <w:lang w:eastAsia="sk-SK"/>
        </w:rPr>
        <w:t>Ophrys Bomybliflora</w:t>
      </w:r>
      <w:r w:rsidRPr="00656EB4">
        <w:rPr>
          <w:rFonts w:ascii="Times New Roman" w:hAnsi="Times New Roman"/>
          <w:color w:val="333333"/>
          <w:sz w:val="24"/>
          <w:szCs w:val="24"/>
          <w:lang w:eastAsia="sk-SK"/>
        </w:rPr>
        <w:t>. Vysmiaty čmeliak vyzerá naozaj čarovne. A šťastne. Hádate, do akej čeľade patrí? </w:t>
      </w:r>
      <w:r w:rsidRPr="006813EB">
        <w:rPr>
          <w:rFonts w:ascii="Times New Roman" w:hAnsi="Times New Roman"/>
          <w:b/>
          <w:bCs/>
          <w:color w:val="333333"/>
          <w:sz w:val="24"/>
          <w:szCs w:val="24"/>
          <w:lang w:eastAsia="sk-SK"/>
        </w:rPr>
        <w:t>Správne, opäť orchidea.</w:t>
      </w:r>
    </w:p>
    <w:p w:rsidR="008009EC" w:rsidRPr="00656EB4" w:rsidRDefault="008009EC" w:rsidP="00656EB4">
      <w:pPr>
        <w:shd w:val="clear" w:color="auto" w:fill="F1F1F1"/>
        <w:spacing w:after="0" w:line="128" w:lineRule="atLeast"/>
        <w:jc w:val="center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hyperlink r:id="rId17" w:history="1">
        <w:r w:rsidRPr="00770372">
          <w:rPr>
            <w:rFonts w:ascii="Tahoma" w:hAnsi="Tahoma" w:cs="Tahoma"/>
            <w:noProof/>
            <w:color w:val="551A8B"/>
            <w:sz w:val="11"/>
            <w:szCs w:val="11"/>
            <w:bdr w:val="none" w:sz="0" w:space="0" w:color="auto" w:frame="1"/>
            <w:lang w:eastAsia="sk-SK"/>
          </w:rPr>
          <w:pict>
            <v:shape id="Obrázok 7" o:spid="_x0000_i1031" type="#_x0000_t75" alt="12 zaujímavých kvetov, ktoré kvety ani nepripomínajú" href="http://blog.galeriakvetin.sk/wp-content/uploads/2016/01/cmeliak.p" style="width:87pt;height:65.25pt;visibility:visible" o:button="t">
              <v:fill o:detectmouseclick="t"/>
              <v:imagedata r:id="rId18" o:title=""/>
            </v:shape>
          </w:pict>
        </w:r>
      </w:hyperlink>
    </w:p>
    <w:p w:rsidR="008009EC" w:rsidRPr="00153114" w:rsidRDefault="008009EC" w:rsidP="00153114">
      <w:pPr>
        <w:spacing w:before="36" w:after="171" w:line="128" w:lineRule="atLeast"/>
        <w:ind w:left="36" w:right="36"/>
        <w:jc w:val="center"/>
        <w:textAlignment w:val="baseline"/>
        <w:rPr>
          <w:rFonts w:ascii="Arial" w:hAnsi="Arial" w:cs="Arial"/>
          <w:color w:val="888888"/>
          <w:sz w:val="9"/>
          <w:szCs w:val="9"/>
          <w:lang w:eastAsia="sk-SK"/>
        </w:rPr>
      </w:pPr>
      <w:r w:rsidRPr="00656EB4">
        <w:rPr>
          <w:rFonts w:ascii="Arial" w:hAnsi="Arial" w:cs="Arial"/>
          <w:color w:val="888888"/>
          <w:sz w:val="9"/>
          <w:szCs w:val="9"/>
          <w:lang w:eastAsia="sk-SK"/>
        </w:rPr>
        <w:t>Ophrys Bomybliflora</w:t>
      </w:r>
    </w:p>
    <w:p w:rsidR="008009EC" w:rsidRPr="00656EB4" w:rsidRDefault="008009EC" w:rsidP="00656EB4">
      <w:pPr>
        <w:numPr>
          <w:ilvl w:val="0"/>
          <w:numId w:val="8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b/>
          <w:bCs/>
          <w:color w:val="333333"/>
          <w:sz w:val="28"/>
          <w:lang w:eastAsia="sk-SK"/>
        </w:rPr>
        <w:t>Tvár opice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ahoma" w:hAnsi="Tahoma" w:cs="Tahoma"/>
          <w:color w:val="333333"/>
          <w:sz w:val="24"/>
          <w:szCs w:val="24"/>
          <w:lang w:eastAsia="sk-SK"/>
        </w:rPr>
      </w:pP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Názov </w:t>
      </w:r>
      <w:r w:rsidRPr="006813EB">
        <w:rPr>
          <w:rFonts w:ascii="Tahoma" w:hAnsi="Tahoma" w:cs="Tahoma"/>
          <w:i/>
          <w:iCs/>
          <w:color w:val="333333"/>
          <w:sz w:val="24"/>
          <w:szCs w:val="24"/>
          <w:lang w:eastAsia="sk-SK"/>
        </w:rPr>
        <w:t>Dracula simia</w:t>
      </w: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 vás môže pomýliť. Žiadny upír sa za ním neskrýva. Namiesto neho sa na vás usmeje milá opičia tvár. </w:t>
      </w:r>
      <w:r w:rsidRPr="006813EB">
        <w:rPr>
          <w:rFonts w:ascii="Tahoma" w:hAnsi="Tahoma" w:cs="Tahoma"/>
          <w:b/>
          <w:bCs/>
          <w:color w:val="333333"/>
          <w:sz w:val="24"/>
          <w:szCs w:val="24"/>
          <w:lang w:eastAsia="sk-SK"/>
        </w:rPr>
        <w:t>Chcete si jej pohľad vychutnať na vlastné oči?</w:t>
      </w: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 Musíte navštíviť Ekvádor, Kolumbiu či Peru a vydať sa na turistiku do hôr.</w:t>
      </w:r>
    </w:p>
    <w:p w:rsidR="008009EC" w:rsidRPr="00656EB4" w:rsidRDefault="008009EC" w:rsidP="00656EB4">
      <w:pPr>
        <w:shd w:val="clear" w:color="auto" w:fill="F1F1F1"/>
        <w:spacing w:after="0" w:line="128" w:lineRule="atLeast"/>
        <w:jc w:val="center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hyperlink r:id="rId19" w:history="1">
        <w:r w:rsidRPr="00770372">
          <w:rPr>
            <w:rFonts w:ascii="Tahoma" w:hAnsi="Tahoma" w:cs="Tahoma"/>
            <w:noProof/>
            <w:color w:val="551A8B"/>
            <w:sz w:val="11"/>
            <w:szCs w:val="11"/>
            <w:bdr w:val="none" w:sz="0" w:space="0" w:color="auto" w:frame="1"/>
            <w:lang w:eastAsia="sk-SK"/>
          </w:rPr>
          <w:pict>
            <v:shape id="Obrázok 8" o:spid="_x0000_i1032" type="#_x0000_t75" alt="12 zaujímavých kvetov, ktoré kvety ani nepripomínajú" href="http://blog.galeriakvetin.sk/wp-content/uploads/2016/01/opica.p" style="width:108pt;height:72.75pt;visibility:visible" o:button="t">
              <v:fill o:detectmouseclick="t"/>
              <v:imagedata r:id="rId20" o:title=""/>
            </v:shape>
          </w:pict>
        </w:r>
      </w:hyperlink>
    </w:p>
    <w:p w:rsidR="008009EC" w:rsidRPr="00656EB4" w:rsidRDefault="008009EC" w:rsidP="006813EB">
      <w:pPr>
        <w:spacing w:before="36" w:after="171" w:line="128" w:lineRule="atLeast"/>
        <w:ind w:left="36" w:right="36"/>
        <w:jc w:val="center"/>
        <w:textAlignment w:val="baseline"/>
        <w:rPr>
          <w:rFonts w:ascii="Arial" w:hAnsi="Arial" w:cs="Arial"/>
          <w:color w:val="888888"/>
          <w:sz w:val="9"/>
          <w:szCs w:val="9"/>
          <w:lang w:eastAsia="sk-SK"/>
        </w:rPr>
      </w:pPr>
      <w:r w:rsidRPr="00656EB4">
        <w:rPr>
          <w:rFonts w:ascii="Arial" w:hAnsi="Arial" w:cs="Arial"/>
          <w:color w:val="888888"/>
          <w:sz w:val="9"/>
          <w:szCs w:val="9"/>
          <w:lang w:eastAsia="sk-SK"/>
        </w:rPr>
        <w:t>Dracula simia</w:t>
      </w:r>
    </w:p>
    <w:p w:rsidR="008009EC" w:rsidRPr="00656EB4" w:rsidRDefault="008009EC" w:rsidP="00656EB4">
      <w:pPr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b/>
          <w:bCs/>
          <w:color w:val="333333"/>
          <w:sz w:val="28"/>
          <w:lang w:eastAsia="sk-SK"/>
        </w:rPr>
        <w:t>Papagáj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ahoma" w:hAnsi="Tahoma" w:cs="Tahoma"/>
          <w:color w:val="333333"/>
          <w:sz w:val="24"/>
          <w:szCs w:val="24"/>
          <w:lang w:eastAsia="sk-SK"/>
        </w:rPr>
      </w:pPr>
      <w:r w:rsidRPr="006813EB">
        <w:rPr>
          <w:rFonts w:ascii="Tahoma" w:hAnsi="Tahoma" w:cs="Tahoma"/>
          <w:b/>
          <w:bCs/>
          <w:color w:val="333333"/>
          <w:sz w:val="24"/>
          <w:szCs w:val="24"/>
          <w:lang w:eastAsia="sk-SK"/>
        </w:rPr>
        <w:t>Nie sú tieto pestrofarebné papagáje úžasné?</w:t>
      </w: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 Neuveriteľný stupeň tvorivosti nám príroda predviedla aj pri kvete </w:t>
      </w:r>
      <w:r w:rsidRPr="006813EB">
        <w:rPr>
          <w:rFonts w:ascii="Tahoma" w:hAnsi="Tahoma" w:cs="Tahoma"/>
          <w:i/>
          <w:iCs/>
          <w:color w:val="333333"/>
          <w:sz w:val="24"/>
          <w:szCs w:val="24"/>
          <w:lang w:eastAsia="sk-SK"/>
        </w:rPr>
        <w:t>Impatiens psittacina</w:t>
      </w: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. Ak cestujete do juhovýchodnej Ázie, môžete sa pokochať naživo.</w:t>
      </w:r>
    </w:p>
    <w:p w:rsidR="008009EC" w:rsidRPr="00656EB4" w:rsidRDefault="008009EC" w:rsidP="00656EB4">
      <w:pPr>
        <w:shd w:val="clear" w:color="auto" w:fill="F1F1F1"/>
        <w:spacing w:after="0" w:line="128" w:lineRule="atLeast"/>
        <w:jc w:val="center"/>
        <w:textAlignment w:val="baseline"/>
        <w:rPr>
          <w:rFonts w:ascii="Tahoma" w:hAnsi="Tahoma" w:cs="Tahoma"/>
          <w:color w:val="333333"/>
          <w:sz w:val="24"/>
          <w:szCs w:val="24"/>
          <w:lang w:eastAsia="sk-SK"/>
        </w:rPr>
      </w:pPr>
      <w:hyperlink r:id="rId21" w:history="1">
        <w:r w:rsidRPr="00770372">
          <w:rPr>
            <w:rFonts w:ascii="Tahoma" w:hAnsi="Tahoma" w:cs="Tahoma"/>
            <w:noProof/>
            <w:color w:val="551A8B"/>
            <w:sz w:val="24"/>
            <w:szCs w:val="24"/>
            <w:bdr w:val="none" w:sz="0" w:space="0" w:color="auto" w:frame="1"/>
            <w:lang w:eastAsia="sk-SK"/>
          </w:rPr>
          <w:pict>
            <v:shape id="Obrázok 9" o:spid="_x0000_i1033" type="#_x0000_t75" alt="12 zaujímavých kvetov, ktoré kvety ani nepripomínajú" href="http://blog.galeriakvetin.sk/wp-content/uploads/2016/01/papagaj.p" style="width:132pt;height:75.75pt;visibility:visible" o:button="t">
              <v:fill o:detectmouseclick="t"/>
              <v:imagedata r:id="rId22" o:title=""/>
            </v:shape>
          </w:pict>
        </w:r>
      </w:hyperlink>
    </w:p>
    <w:p w:rsidR="008009EC" w:rsidRPr="00656EB4" w:rsidRDefault="008009EC" w:rsidP="00656EB4">
      <w:pPr>
        <w:spacing w:before="36" w:after="171" w:line="128" w:lineRule="atLeast"/>
        <w:ind w:left="36" w:right="36"/>
        <w:jc w:val="center"/>
        <w:textAlignment w:val="baseline"/>
        <w:rPr>
          <w:rFonts w:ascii="Arial" w:hAnsi="Arial" w:cs="Arial"/>
          <w:color w:val="888888"/>
          <w:sz w:val="9"/>
          <w:szCs w:val="9"/>
          <w:lang w:eastAsia="sk-SK"/>
        </w:rPr>
      </w:pPr>
      <w:r w:rsidRPr="00656EB4">
        <w:rPr>
          <w:rFonts w:ascii="Arial" w:hAnsi="Arial" w:cs="Arial"/>
          <w:color w:val="888888"/>
          <w:sz w:val="9"/>
          <w:szCs w:val="9"/>
          <w:lang w:eastAsia="sk-SK"/>
        </w:rPr>
        <w:t>Impatiens psittacina</w:t>
      </w:r>
    </w:p>
    <w:p w:rsidR="008009EC" w:rsidRPr="00656EB4" w:rsidRDefault="008009EC" w:rsidP="00656EB4">
      <w:pPr>
        <w:shd w:val="clear" w:color="auto" w:fill="FFFFFF"/>
        <w:spacing w:after="171" w:line="240" w:lineRule="auto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color w:val="333333"/>
          <w:sz w:val="11"/>
          <w:szCs w:val="11"/>
          <w:lang w:eastAsia="sk-SK"/>
        </w:rPr>
        <w:t> </w:t>
      </w:r>
    </w:p>
    <w:p w:rsidR="008009EC" w:rsidRPr="00656EB4" w:rsidRDefault="008009EC" w:rsidP="00656EB4">
      <w:pPr>
        <w:shd w:val="clear" w:color="auto" w:fill="FFFFFF"/>
        <w:spacing w:after="171" w:line="240" w:lineRule="auto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color w:val="333333"/>
          <w:sz w:val="11"/>
          <w:szCs w:val="11"/>
          <w:lang w:eastAsia="sk-SK"/>
        </w:rPr>
        <w:t> </w:t>
      </w:r>
    </w:p>
    <w:p w:rsidR="008009EC" w:rsidRPr="00656EB4" w:rsidRDefault="008009EC" w:rsidP="00656EB4">
      <w:pPr>
        <w:numPr>
          <w:ilvl w:val="0"/>
          <w:numId w:val="10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b/>
          <w:bCs/>
          <w:color w:val="333333"/>
          <w:sz w:val="11"/>
          <w:lang w:eastAsia="sk-SK"/>
        </w:rPr>
        <w:t>Lietajúca kačka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Plánujete výlet do Austrálie? Prejdite sa po tamojších národných parkoch a hľadajte kvet </w:t>
      </w:r>
      <w:r w:rsidRPr="006813EB">
        <w:rPr>
          <w:rFonts w:ascii="Tahoma" w:hAnsi="Tahoma" w:cs="Tahoma"/>
          <w:i/>
          <w:iCs/>
          <w:color w:val="333333"/>
          <w:sz w:val="24"/>
          <w:szCs w:val="24"/>
          <w:lang w:eastAsia="sk-SK"/>
        </w:rPr>
        <w:t>Caleana major</w:t>
      </w: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. Kvet v tvare lietajúcich kačiek je u protinožcov veľmi populárny. </w:t>
      </w:r>
      <w:r w:rsidRPr="006813EB">
        <w:rPr>
          <w:rFonts w:ascii="Tahoma" w:hAnsi="Tahoma" w:cs="Tahoma"/>
          <w:b/>
          <w:bCs/>
          <w:color w:val="333333"/>
          <w:sz w:val="24"/>
          <w:szCs w:val="24"/>
          <w:lang w:eastAsia="sk-SK"/>
        </w:rPr>
        <w:t>Vyobrazili ho aj na poštovej známke</w:t>
      </w:r>
      <w:r w:rsidRPr="00656EB4">
        <w:rPr>
          <w:rFonts w:ascii="Tahoma" w:hAnsi="Tahoma" w:cs="Tahoma"/>
          <w:b/>
          <w:bCs/>
          <w:color w:val="333333"/>
          <w:sz w:val="11"/>
          <w:lang w:eastAsia="sk-SK"/>
        </w:rPr>
        <w:t>.</w:t>
      </w:r>
    </w:p>
    <w:p w:rsidR="008009EC" w:rsidRPr="00656EB4" w:rsidRDefault="008009EC" w:rsidP="00656EB4">
      <w:pPr>
        <w:shd w:val="clear" w:color="auto" w:fill="F1F1F1"/>
        <w:spacing w:after="0" w:line="128" w:lineRule="atLeast"/>
        <w:jc w:val="center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hyperlink r:id="rId23" w:history="1">
        <w:r w:rsidRPr="00770372">
          <w:rPr>
            <w:rFonts w:ascii="Tahoma" w:hAnsi="Tahoma" w:cs="Tahoma"/>
            <w:noProof/>
            <w:color w:val="551A8B"/>
            <w:sz w:val="11"/>
            <w:szCs w:val="11"/>
            <w:bdr w:val="none" w:sz="0" w:space="0" w:color="auto" w:frame="1"/>
            <w:lang w:eastAsia="sk-SK"/>
          </w:rPr>
          <w:pict>
            <v:shape id="Obrázok 10" o:spid="_x0000_i1034" type="#_x0000_t75" alt="12 zaujímavých kvetov, ktoré kvety ani nepripomínajú" href="http://blog.galeriakvetin.sk/wp-content/uploads/2016/01/kacka.j" style="width:78pt;height:87pt;visibility:visible" o:button="t">
              <v:fill o:detectmouseclick="t"/>
              <v:imagedata r:id="rId24" o:title=""/>
            </v:shape>
          </w:pict>
        </w:r>
      </w:hyperlink>
    </w:p>
    <w:p w:rsidR="008009EC" w:rsidRPr="00656EB4" w:rsidRDefault="008009EC" w:rsidP="006813EB">
      <w:pPr>
        <w:spacing w:before="36" w:after="171" w:line="128" w:lineRule="atLeast"/>
        <w:ind w:left="36" w:right="36"/>
        <w:jc w:val="center"/>
        <w:textAlignment w:val="baseline"/>
        <w:rPr>
          <w:rFonts w:ascii="Arial" w:hAnsi="Arial" w:cs="Arial"/>
          <w:color w:val="888888"/>
          <w:sz w:val="9"/>
          <w:szCs w:val="9"/>
          <w:lang w:eastAsia="sk-SK"/>
        </w:rPr>
      </w:pPr>
      <w:r w:rsidRPr="00656EB4">
        <w:rPr>
          <w:rFonts w:ascii="Arial" w:hAnsi="Arial" w:cs="Arial"/>
          <w:color w:val="888888"/>
          <w:sz w:val="9"/>
          <w:szCs w:val="9"/>
          <w:lang w:eastAsia="sk-SK"/>
        </w:rPr>
        <w:t>Caleana major</w:t>
      </w:r>
    </w:p>
    <w:p w:rsidR="008009EC" w:rsidRPr="00656EB4" w:rsidRDefault="008009EC" w:rsidP="00656EB4">
      <w:pPr>
        <w:numPr>
          <w:ilvl w:val="0"/>
          <w:numId w:val="11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24"/>
          <w:szCs w:val="24"/>
          <w:lang w:eastAsia="sk-SK"/>
        </w:rPr>
      </w:pPr>
      <w:r w:rsidRPr="006813EB">
        <w:rPr>
          <w:rFonts w:ascii="Tahoma" w:hAnsi="Tahoma" w:cs="Tahoma"/>
          <w:b/>
          <w:bCs/>
          <w:color w:val="333333"/>
          <w:sz w:val="24"/>
          <w:szCs w:val="24"/>
          <w:lang w:eastAsia="sk-SK"/>
        </w:rPr>
        <w:t>Lebka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ahoma" w:hAnsi="Tahoma" w:cs="Tahoma"/>
          <w:color w:val="333333"/>
          <w:sz w:val="24"/>
          <w:szCs w:val="24"/>
          <w:lang w:eastAsia="sk-SK"/>
        </w:rPr>
      </w:pP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Ukázali sme vám už dosť rozkošných podobností. Záver zoznamu sa preto nesie v trochu strašidelnom duchu. </w:t>
      </w:r>
      <w:r w:rsidRPr="006813EB">
        <w:rPr>
          <w:rFonts w:ascii="Tahoma" w:hAnsi="Tahoma" w:cs="Tahoma"/>
          <w:b/>
          <w:bCs/>
          <w:color w:val="333333"/>
          <w:sz w:val="24"/>
          <w:szCs w:val="24"/>
          <w:lang w:eastAsia="sk-SK"/>
        </w:rPr>
        <w:t>Alebo z týchto lebiek nemáte husiu kožu?</w:t>
      </w: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 Papuľka (</w:t>
      </w:r>
      <w:r w:rsidRPr="006813EB">
        <w:rPr>
          <w:rFonts w:ascii="Tahoma" w:hAnsi="Tahoma" w:cs="Tahoma"/>
          <w:i/>
          <w:iCs/>
          <w:color w:val="333333"/>
          <w:sz w:val="24"/>
          <w:szCs w:val="24"/>
          <w:lang w:eastAsia="sk-SK"/>
        </w:rPr>
        <w:t>Antirrhinum</w:t>
      </w: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) rastie aj v Európe a rozhodne nepôsobí príjemným dojmom. Možno motorkárom by sa páčila.</w:t>
      </w:r>
    </w:p>
    <w:p w:rsidR="008009EC" w:rsidRPr="00656EB4" w:rsidRDefault="008009EC" w:rsidP="00656EB4">
      <w:pPr>
        <w:shd w:val="clear" w:color="auto" w:fill="F1F1F1"/>
        <w:spacing w:after="0" w:line="128" w:lineRule="atLeast"/>
        <w:jc w:val="center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hyperlink r:id="rId25" w:history="1">
        <w:r w:rsidRPr="00770372">
          <w:rPr>
            <w:rFonts w:ascii="Tahoma" w:hAnsi="Tahoma" w:cs="Tahoma"/>
            <w:noProof/>
            <w:color w:val="551A8B"/>
            <w:sz w:val="11"/>
            <w:szCs w:val="11"/>
            <w:bdr w:val="none" w:sz="0" w:space="0" w:color="auto" w:frame="1"/>
            <w:lang w:eastAsia="sk-SK"/>
          </w:rPr>
          <w:pict>
            <v:shape id="Obrázok 11" o:spid="_x0000_i1035" type="#_x0000_t75" alt="12 zaujímavých kvetov, ktoré kvety ani nepripomínajú" href="http://blog.galeriakvetin.sk/wp-content/uploads/2016/01/lebka.j" style="width:132pt;height:111.75pt;visibility:visible" o:button="t">
              <v:fill o:detectmouseclick="t"/>
              <v:imagedata r:id="rId26" o:title=""/>
            </v:shape>
          </w:pict>
        </w:r>
      </w:hyperlink>
    </w:p>
    <w:p w:rsidR="008009EC" w:rsidRPr="00656EB4" w:rsidRDefault="008009EC" w:rsidP="00656EB4">
      <w:pPr>
        <w:spacing w:before="36" w:after="171" w:line="128" w:lineRule="atLeast"/>
        <w:ind w:left="36" w:right="36"/>
        <w:jc w:val="center"/>
        <w:textAlignment w:val="baseline"/>
        <w:rPr>
          <w:rFonts w:ascii="Arial" w:hAnsi="Arial" w:cs="Arial"/>
          <w:color w:val="888888"/>
          <w:sz w:val="9"/>
          <w:szCs w:val="9"/>
          <w:lang w:eastAsia="sk-SK"/>
        </w:rPr>
      </w:pPr>
      <w:r w:rsidRPr="00656EB4">
        <w:rPr>
          <w:rFonts w:ascii="Arial" w:hAnsi="Arial" w:cs="Arial"/>
          <w:color w:val="888888"/>
          <w:sz w:val="9"/>
          <w:szCs w:val="9"/>
          <w:lang w:eastAsia="sk-SK"/>
        </w:rPr>
        <w:t>Antirrhinum</w:t>
      </w:r>
    </w:p>
    <w:p w:rsidR="008009EC" w:rsidRPr="00656EB4" w:rsidRDefault="008009EC" w:rsidP="00656EB4">
      <w:pPr>
        <w:shd w:val="clear" w:color="auto" w:fill="FFFFFF"/>
        <w:spacing w:after="171" w:line="240" w:lineRule="auto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r w:rsidRPr="00656EB4">
        <w:rPr>
          <w:rFonts w:ascii="Tahoma" w:hAnsi="Tahoma" w:cs="Tahoma"/>
          <w:color w:val="333333"/>
          <w:sz w:val="11"/>
          <w:szCs w:val="11"/>
          <w:lang w:eastAsia="sk-SK"/>
        </w:rPr>
        <w:t> </w:t>
      </w:r>
    </w:p>
    <w:p w:rsidR="008009EC" w:rsidRPr="00656EB4" w:rsidRDefault="008009EC" w:rsidP="00656EB4">
      <w:pPr>
        <w:shd w:val="clear" w:color="auto" w:fill="FFFFFF"/>
        <w:spacing w:after="171" w:line="240" w:lineRule="auto"/>
        <w:textAlignment w:val="baseline"/>
        <w:rPr>
          <w:rFonts w:ascii="Tahoma" w:hAnsi="Tahoma" w:cs="Tahoma"/>
          <w:color w:val="333333"/>
          <w:sz w:val="24"/>
          <w:szCs w:val="24"/>
          <w:lang w:eastAsia="sk-SK"/>
        </w:rPr>
      </w:pP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 </w:t>
      </w:r>
    </w:p>
    <w:p w:rsidR="008009EC" w:rsidRPr="00656EB4" w:rsidRDefault="008009EC" w:rsidP="00656EB4">
      <w:pPr>
        <w:numPr>
          <w:ilvl w:val="0"/>
          <w:numId w:val="12"/>
        </w:numPr>
        <w:spacing w:after="0" w:line="240" w:lineRule="auto"/>
        <w:ind w:left="360"/>
        <w:textAlignment w:val="baseline"/>
        <w:rPr>
          <w:rFonts w:ascii="Tahoma" w:hAnsi="Tahoma" w:cs="Tahoma"/>
          <w:color w:val="333333"/>
          <w:sz w:val="24"/>
          <w:szCs w:val="24"/>
          <w:lang w:eastAsia="sk-SK"/>
        </w:rPr>
      </w:pPr>
      <w:r w:rsidRPr="006813EB">
        <w:rPr>
          <w:rFonts w:ascii="Tahoma" w:hAnsi="Tahoma" w:cs="Tahoma"/>
          <w:b/>
          <w:bCs/>
          <w:color w:val="333333"/>
          <w:sz w:val="24"/>
          <w:szCs w:val="24"/>
          <w:lang w:eastAsia="sk-SK"/>
        </w:rPr>
        <w:t>Darth Vader</w:t>
      </w:r>
    </w:p>
    <w:p w:rsidR="008009EC" w:rsidRPr="00656EB4" w:rsidRDefault="008009EC" w:rsidP="00656EB4">
      <w:pPr>
        <w:shd w:val="clear" w:color="auto" w:fill="FFFFFF"/>
        <w:spacing w:after="0" w:line="240" w:lineRule="auto"/>
        <w:textAlignment w:val="baseline"/>
        <w:rPr>
          <w:rFonts w:ascii="Tahoma" w:hAnsi="Tahoma" w:cs="Tahoma"/>
          <w:color w:val="333333"/>
          <w:sz w:val="24"/>
          <w:szCs w:val="24"/>
          <w:lang w:eastAsia="sk-SK"/>
        </w:rPr>
      </w:pP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Poznáte filmovú postavu, ktorá najviac naháňala strach divákom Hviezdnych vojen? </w:t>
      </w:r>
      <w:r w:rsidRPr="006813EB">
        <w:rPr>
          <w:rFonts w:ascii="Tahoma" w:hAnsi="Tahoma" w:cs="Tahoma"/>
          <w:b/>
          <w:bCs/>
          <w:color w:val="333333"/>
          <w:sz w:val="24"/>
          <w:szCs w:val="24"/>
          <w:lang w:eastAsia="sk-SK"/>
        </w:rPr>
        <w:t>Darth Vader je v tejto filmovej sérii stelesnením zla a krutosti.</w:t>
      </w: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 Obávaný tyran nosil čiernu masku. Podobnú nájdeme aj v prírode. Pomenovali podľa nej kvet </w:t>
      </w:r>
      <w:r w:rsidRPr="006813EB">
        <w:rPr>
          <w:rFonts w:ascii="Tahoma" w:hAnsi="Tahoma" w:cs="Tahoma"/>
          <w:i/>
          <w:iCs/>
          <w:color w:val="333333"/>
          <w:sz w:val="24"/>
          <w:szCs w:val="24"/>
          <w:lang w:eastAsia="sk-SK"/>
        </w:rPr>
        <w:t>Aristolochia salvadorensis</w:t>
      </w:r>
      <w:r w:rsidRPr="00656EB4">
        <w:rPr>
          <w:rFonts w:ascii="Tahoma" w:hAnsi="Tahoma" w:cs="Tahoma"/>
          <w:color w:val="333333"/>
          <w:sz w:val="24"/>
          <w:szCs w:val="24"/>
          <w:lang w:eastAsia="sk-SK"/>
        </w:rPr>
        <w:t>.</w:t>
      </w:r>
    </w:p>
    <w:p w:rsidR="008009EC" w:rsidRPr="00656EB4" w:rsidRDefault="008009EC" w:rsidP="00656EB4">
      <w:pPr>
        <w:shd w:val="clear" w:color="auto" w:fill="F1F1F1"/>
        <w:spacing w:after="143" w:line="128" w:lineRule="atLeast"/>
        <w:jc w:val="center"/>
        <w:textAlignment w:val="baseline"/>
        <w:rPr>
          <w:rFonts w:ascii="Tahoma" w:hAnsi="Tahoma" w:cs="Tahoma"/>
          <w:color w:val="333333"/>
          <w:sz w:val="11"/>
          <w:szCs w:val="11"/>
          <w:lang w:eastAsia="sk-SK"/>
        </w:rPr>
      </w:pPr>
      <w:hyperlink r:id="rId27" w:history="1">
        <w:r w:rsidRPr="00770372">
          <w:rPr>
            <w:rFonts w:ascii="Tahoma" w:hAnsi="Tahoma" w:cs="Tahoma"/>
            <w:noProof/>
            <w:color w:val="551A8B"/>
            <w:sz w:val="11"/>
            <w:szCs w:val="11"/>
            <w:bdr w:val="none" w:sz="0" w:space="0" w:color="auto" w:frame="1"/>
            <w:lang w:eastAsia="sk-SK"/>
          </w:rPr>
          <w:pict>
            <v:shape id="Obrázok 12" o:spid="_x0000_i1036" type="#_x0000_t75" alt="12 zaujímavých kvetov, ktoré kvety ani nepripomínajú" href="http://blog.galeriakvetin.sk/wp-content/uploads/2016/01/darthvader.p" style="width:59.25pt;height:69pt;visibility:visible" o:button="t">
              <v:fill o:detectmouseclick="t"/>
              <v:imagedata r:id="rId28" o:title=""/>
            </v:shape>
          </w:pict>
        </w:r>
      </w:hyperlink>
    </w:p>
    <w:p w:rsidR="008009EC" w:rsidRDefault="008009EC"/>
    <w:sectPr w:rsidR="008009EC" w:rsidSect="00656E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43F6E"/>
    <w:multiLevelType w:val="multilevel"/>
    <w:tmpl w:val="22B6F97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">
    <w:nsid w:val="10110CEA"/>
    <w:multiLevelType w:val="multilevel"/>
    <w:tmpl w:val="62782E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>
    <w:nsid w:val="14360E5F"/>
    <w:multiLevelType w:val="multilevel"/>
    <w:tmpl w:val="ED40757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>
    <w:nsid w:val="1CD728FD"/>
    <w:multiLevelType w:val="multilevel"/>
    <w:tmpl w:val="7138DE4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>
    <w:nsid w:val="1D38174D"/>
    <w:multiLevelType w:val="multilevel"/>
    <w:tmpl w:val="3382631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>
    <w:nsid w:val="265C5912"/>
    <w:multiLevelType w:val="multilevel"/>
    <w:tmpl w:val="943C468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">
    <w:nsid w:val="3E6B3FA4"/>
    <w:multiLevelType w:val="multilevel"/>
    <w:tmpl w:val="6E96FD9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">
    <w:nsid w:val="599909CD"/>
    <w:multiLevelType w:val="multilevel"/>
    <w:tmpl w:val="6A2443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>
    <w:nsid w:val="6124773E"/>
    <w:multiLevelType w:val="multilevel"/>
    <w:tmpl w:val="BC708A9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">
    <w:nsid w:val="64A549E8"/>
    <w:multiLevelType w:val="multilevel"/>
    <w:tmpl w:val="00B2F5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0">
    <w:nsid w:val="6C1A750A"/>
    <w:multiLevelType w:val="multilevel"/>
    <w:tmpl w:val="97C27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1">
    <w:nsid w:val="762E16FA"/>
    <w:multiLevelType w:val="multilevel"/>
    <w:tmpl w:val="64D82E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10"/>
  </w:num>
  <w:num w:numId="2">
    <w:abstractNumId w:val="7"/>
  </w:num>
  <w:num w:numId="3">
    <w:abstractNumId w:val="1"/>
  </w:num>
  <w:num w:numId="4">
    <w:abstractNumId w:val="11"/>
  </w:num>
  <w:num w:numId="5">
    <w:abstractNumId w:val="9"/>
  </w:num>
  <w:num w:numId="6">
    <w:abstractNumId w:val="2"/>
  </w:num>
  <w:num w:numId="7">
    <w:abstractNumId w:val="4"/>
  </w:num>
  <w:num w:numId="8">
    <w:abstractNumId w:val="6"/>
  </w:num>
  <w:num w:numId="9">
    <w:abstractNumId w:val="5"/>
  </w:num>
  <w:num w:numId="10">
    <w:abstractNumId w:val="0"/>
  </w:num>
  <w:num w:numId="11">
    <w:abstractNumId w:val="8"/>
  </w:num>
  <w:num w:numId="1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drawingGridHorizontalSpacing w:val="11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56EB4"/>
    <w:rsid w:val="00153114"/>
    <w:rsid w:val="004C073A"/>
    <w:rsid w:val="00656EB4"/>
    <w:rsid w:val="006813EB"/>
    <w:rsid w:val="00770372"/>
    <w:rsid w:val="008009EC"/>
    <w:rsid w:val="00B25072"/>
    <w:rsid w:val="00BD26D9"/>
    <w:rsid w:val="00E962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297"/>
    <w:pPr>
      <w:spacing w:after="160" w:line="259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rsid w:val="00656EB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sk-SK"/>
    </w:rPr>
  </w:style>
  <w:style w:type="character" w:styleId="Strong">
    <w:name w:val="Strong"/>
    <w:basedOn w:val="DefaultParagraphFont"/>
    <w:uiPriority w:val="99"/>
    <w:qFormat/>
    <w:rsid w:val="00656EB4"/>
    <w:rPr>
      <w:rFonts w:cs="Times New Roman"/>
      <w:b/>
      <w:bCs/>
    </w:rPr>
  </w:style>
  <w:style w:type="paragraph" w:customStyle="1" w:styleId="wp-caption-text">
    <w:name w:val="wp-caption-text"/>
    <w:basedOn w:val="Normal"/>
    <w:uiPriority w:val="99"/>
    <w:rsid w:val="00656EB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sk-SK"/>
    </w:rPr>
  </w:style>
  <w:style w:type="character" w:styleId="Emphasis">
    <w:name w:val="Emphasis"/>
    <w:basedOn w:val="DefaultParagraphFont"/>
    <w:uiPriority w:val="99"/>
    <w:qFormat/>
    <w:rsid w:val="00656EB4"/>
    <w:rPr>
      <w:rFonts w:cs="Times New Roman"/>
      <w:i/>
      <w:iCs/>
    </w:rPr>
  </w:style>
  <w:style w:type="paragraph" w:styleId="BalloonText">
    <w:name w:val="Balloon Text"/>
    <w:basedOn w:val="Normal"/>
    <w:link w:val="BalloonTextChar"/>
    <w:uiPriority w:val="99"/>
    <w:semiHidden/>
    <w:rsid w:val="00656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56E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916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052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53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54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55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56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57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59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60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61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62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63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64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log.galeriakvetin.sk/wp-content/uploads/2016/01/pery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://blog.galeriakvetin.sk/wp-content/uploads/2016/01/papagaj.png" TargetMode="External"/><Relationship Id="rId7" Type="http://schemas.openxmlformats.org/officeDocument/2006/relationships/hyperlink" Target="http://blog.galeriakvetin.sk/wp-content/uploads/2016/01/nahymuz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blog.galeriakvetin.sk/wp-content/uploads/2016/01/cmeliak.png" TargetMode="External"/><Relationship Id="rId25" Type="http://schemas.openxmlformats.org/officeDocument/2006/relationships/hyperlink" Target="http://blog.galeriakvetin.sk/wp-content/uploads/2016/01/lebka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blog.galeriakvetin.sk/wp-content/uploads/2016/01/babatka.png" TargetMode="External"/><Relationship Id="rId24" Type="http://schemas.openxmlformats.org/officeDocument/2006/relationships/image" Target="media/image10.jpeg"/><Relationship Id="rId5" Type="http://schemas.openxmlformats.org/officeDocument/2006/relationships/hyperlink" Target="http://blog.galeriakvetin.sk/wp-content/uploads/2016/01/balerina.png" TargetMode="External"/><Relationship Id="rId15" Type="http://schemas.openxmlformats.org/officeDocument/2006/relationships/hyperlink" Target="http://blog.galeriakvetin.sk/wp-content/uploads/2016/01/anjel.png" TargetMode="External"/><Relationship Id="rId23" Type="http://schemas.openxmlformats.org/officeDocument/2006/relationships/hyperlink" Target="http://blog.galeriakvetin.sk/wp-content/uploads/2016/01/kacka.jp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://blog.galeriakvetin.sk/wp-content/uploads/2016/01/opica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galeriakvetin.sk/wp-content/uploads/2016/01/dievcatka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blog.galeriakvetin.sk/wp-content/uploads/2016/01/darthvader.p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6</TotalTime>
  <Pages>3</Pages>
  <Words>647</Words>
  <Characters>3692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Jano S.</cp:lastModifiedBy>
  <cp:revision>5</cp:revision>
  <cp:lastPrinted>2001-12-31T23:14:00Z</cp:lastPrinted>
  <dcterms:created xsi:type="dcterms:W3CDTF">2022-11-10T14:34:00Z</dcterms:created>
  <dcterms:modified xsi:type="dcterms:W3CDTF">2001-12-31T23:16:00Z</dcterms:modified>
</cp:coreProperties>
</file>