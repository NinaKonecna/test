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590E" w:rsidRDefault="00ED590E">
      <w:pPr>
        <w:rPr>
          <w:noProof/>
          <w:lang w:eastAsia="sk-SK"/>
        </w:rPr>
      </w:pPr>
      <w:r w:rsidRPr="002D05DF">
        <w:rPr>
          <w:noProof/>
          <w:lang w:eastAsia="sk-S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ok 4" o:spid="_x0000_i1025" type="#_x0000_t75" style="width:106.5pt;height:291.75pt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">
            <v:imagedata r:id="rId4" o:title=""/>
            <o:lock v:ext="edit" aspectratio="f"/>
          </v:shape>
        </w:pic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D05DF">
        <w:rPr>
          <w:noProof/>
          <w:lang w:eastAsia="sk-SK"/>
        </w:rPr>
        <w:pict>
          <v:shape id="Obrázok 5" o:spid="_x0000_i1026" type="#_x0000_t75" alt="Výsledok vyhľadávania obrázkov pre dopyt stavba stavca" style="width:189pt;height:177.75pt;visibility:visible">
            <v:imagedata r:id="rId5" o:title="" cropbottom="16379f" cropright="36701f"/>
          </v:shape>
        </w:pict>
      </w:r>
    </w:p>
    <w:p w:rsidR="00ED590E" w:rsidRDefault="00ED590E">
      <w:pPr>
        <w:rPr>
          <w:noProof/>
          <w:lang w:eastAsia="sk-SK"/>
        </w:rPr>
      </w:pPr>
    </w:p>
    <w:p w:rsidR="00ED590E" w:rsidRDefault="00ED590E"/>
    <w:p w:rsidR="00ED590E" w:rsidRDefault="00ED590E">
      <w:r w:rsidRPr="002D05DF">
        <w:rPr>
          <w:noProof/>
          <w:lang w:eastAsia="sk-SK"/>
        </w:rPr>
        <w:pict>
          <v:shape id="Obrázok 1" o:spid="_x0000_i1027" type="#_x0000_t75" style="width:472.5pt;height:301.5pt;visibility:visible">
            <v:imagedata r:id="rId6" o:title="" croptop="15021f" cropbottom="12464f" cropleft="14027f" cropright="17874f"/>
          </v:shape>
        </w:pict>
      </w:r>
    </w:p>
    <w:sectPr w:rsidR="00ED590E" w:rsidSect="009300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300B6"/>
    <w:rsid w:val="001A1BAA"/>
    <w:rsid w:val="002D05DF"/>
    <w:rsid w:val="007319F7"/>
    <w:rsid w:val="009300B6"/>
    <w:rsid w:val="00A90551"/>
    <w:rsid w:val="00BE5375"/>
    <w:rsid w:val="00C747D4"/>
    <w:rsid w:val="00EC13F4"/>
    <w:rsid w:val="00ED59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BAA"/>
    <w:pPr>
      <w:spacing w:after="160" w:line="259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31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319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6</TotalTime>
  <Pages>1</Pages>
  <Words>1</Words>
  <Characters>12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Jano S.</cp:lastModifiedBy>
  <cp:revision>4</cp:revision>
  <cp:lastPrinted>2001-12-31T23:27:00Z</cp:lastPrinted>
  <dcterms:created xsi:type="dcterms:W3CDTF">2023-09-17T08:09:00Z</dcterms:created>
  <dcterms:modified xsi:type="dcterms:W3CDTF">2001-12-31T23:31:00Z</dcterms:modified>
</cp:coreProperties>
</file>