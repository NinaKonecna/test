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43A" w:rsidRDefault="004A043A">
      <w:r w:rsidRPr="002F7F9E">
        <w:rPr>
          <w:noProof/>
          <w:lang w:eastAsia="sk-S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ok 2" o:spid="_x0000_i1025" type="#_x0000_t75" alt="Obrázok, na ktorom je textAutomaticky generovaný popis" style="width:465.75pt;height:625.5pt;visibility:visible">
            <v:imagedata r:id="rId4" o:title="" croptop="12166f" cropbottom="13451f"/>
          </v:shape>
        </w:pict>
      </w:r>
    </w:p>
    <w:p w:rsidR="004A043A" w:rsidRDefault="004A043A">
      <w:r w:rsidRPr="002F7F9E">
        <w:rPr>
          <w:noProof/>
          <w:lang w:eastAsia="sk-SK"/>
        </w:rPr>
        <w:pict>
          <v:shape id="Obrázok 3" o:spid="_x0000_i1026" type="#_x0000_t75" alt="Obrázok, na ktorom je textAutomaticky generovaný popis" style="width:489.75pt;height:642pt;visibility:visible">
            <v:imagedata r:id="rId5" o:title="" croptop="12428f" cropbottom="13779f"/>
          </v:shape>
        </w:pict>
      </w:r>
    </w:p>
    <w:sectPr w:rsidR="004A043A" w:rsidSect="00EA25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67DC2"/>
    <w:rsid w:val="001A6388"/>
    <w:rsid w:val="002F7F9E"/>
    <w:rsid w:val="00391A6C"/>
    <w:rsid w:val="004A043A"/>
    <w:rsid w:val="00667DC2"/>
    <w:rsid w:val="00891753"/>
    <w:rsid w:val="00BA4E8E"/>
    <w:rsid w:val="00CB7F08"/>
    <w:rsid w:val="00EA25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388"/>
    <w:pPr>
      <w:spacing w:after="160" w:line="259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4</TotalTime>
  <Pages>2</Pages>
  <Words>0</Words>
  <Characters>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sokolskaivana24@gmail.com</dc:creator>
  <cp:keywords/>
  <dc:description/>
  <cp:lastModifiedBy>Jano S.</cp:lastModifiedBy>
  <cp:revision>3</cp:revision>
  <cp:lastPrinted>2001-12-31T23:46:00Z</cp:lastPrinted>
  <dcterms:created xsi:type="dcterms:W3CDTF">2022-01-09T19:05:00Z</dcterms:created>
  <dcterms:modified xsi:type="dcterms:W3CDTF">2001-12-31T23:47:00Z</dcterms:modified>
</cp:coreProperties>
</file>