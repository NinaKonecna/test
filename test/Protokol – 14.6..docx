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5AD7" w:rsidRPr="00400F9B" w:rsidRDefault="006A5AD7" w:rsidP="00400F9B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noProof/>
          <w:lang w:eastAsia="sk-SK"/>
        </w:rPr>
        <w:pict>
          <v:roundrect id="_x0000_s1026" style="position:absolute;left:0;text-align:left;margin-left:-18.35pt;margin-top:-25.65pt;width:130pt;height:37pt;z-index:251658240" arcsize="10923f">
            <v:textbox>
              <w:txbxContent>
                <w:p w:rsidR="006A5AD7" w:rsidRDefault="006A5AD7">
                  <w:r>
                    <w:t xml:space="preserve">MENO: 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b/>
          <w:noProof/>
          <w:sz w:val="28"/>
          <w:szCs w:val="28"/>
          <w:u w:val="single"/>
          <w:lang w:eastAsia="sk-SK"/>
        </w:rPr>
        <w:t>VYCHÁDZKA</w:t>
      </w:r>
      <w:r w:rsidRPr="00400F9B">
        <w:rPr>
          <w:rFonts w:ascii="Times New Roman" w:hAnsi="Times New Roman"/>
          <w:b/>
          <w:sz w:val="28"/>
          <w:szCs w:val="28"/>
          <w:u w:val="single"/>
        </w:rPr>
        <w:t xml:space="preserve"> – práca s aplikáciou PlantNet</w:t>
      </w:r>
    </w:p>
    <w:p w:rsidR="006A5AD7" w:rsidRPr="0066671F" w:rsidRDefault="006A5AD7">
      <w:pPr>
        <w:rPr>
          <w:rFonts w:ascii="Times New Roman" w:hAnsi="Times New Roman"/>
          <w:b/>
          <w:i/>
        </w:rPr>
      </w:pPr>
      <w:r w:rsidRPr="0066671F">
        <w:rPr>
          <w:rFonts w:ascii="Times New Roman" w:hAnsi="Times New Roman"/>
          <w:b/>
          <w:i/>
        </w:rPr>
        <w:t>1.</w:t>
      </w:r>
      <w:r>
        <w:rPr>
          <w:rFonts w:ascii="Times New Roman" w:hAnsi="Times New Roman"/>
          <w:b/>
          <w:i/>
        </w:rPr>
        <w:t>Počas vychádzky o</w:t>
      </w:r>
      <w:r w:rsidRPr="0066671F">
        <w:rPr>
          <w:rFonts w:ascii="Times New Roman" w:hAnsi="Times New Roman"/>
          <w:b/>
          <w:i/>
        </w:rPr>
        <w:t xml:space="preserve">dfotografuj </w:t>
      </w:r>
      <w:r>
        <w:rPr>
          <w:rFonts w:ascii="Times New Roman" w:hAnsi="Times New Roman"/>
          <w:b/>
          <w:i/>
        </w:rPr>
        <w:t>3 dreviny a 3 byliny</w:t>
      </w:r>
      <w:r w:rsidRPr="0066671F">
        <w:rPr>
          <w:rFonts w:ascii="Times New Roman" w:hAnsi="Times New Roman"/>
          <w:b/>
          <w:i/>
        </w:rPr>
        <w:t>. Pomocou aplikácie PlantNet urč o akú rastlinu ide. Aký je medzi nimi</w:t>
      </w:r>
      <w:r>
        <w:rPr>
          <w:rFonts w:ascii="Times New Roman" w:hAnsi="Times New Roman"/>
          <w:b/>
          <w:i/>
        </w:rPr>
        <w:t xml:space="preserve"> rozdiel</w:t>
      </w:r>
      <w:r w:rsidRPr="0066671F">
        <w:rPr>
          <w:rFonts w:ascii="Times New Roman" w:hAnsi="Times New Roman"/>
          <w:b/>
          <w:i/>
        </w:rPr>
        <w:t>?</w:t>
      </w:r>
    </w:p>
    <w:p w:rsidR="006A5AD7" w:rsidRPr="0066671F" w:rsidRDefault="006A5AD7">
      <w:pPr>
        <w:rPr>
          <w:rFonts w:ascii="Times New Roman" w:hAnsi="Times New Roman"/>
        </w:rPr>
      </w:pPr>
      <w:r w:rsidRPr="0066671F">
        <w:rPr>
          <w:rFonts w:ascii="Times New Roman" w:hAnsi="Times New Roman"/>
        </w:rPr>
        <w:t>Rastlina 1 – názov: ______________________(slovenský)</w:t>
      </w:r>
      <w:r w:rsidRPr="0066671F">
        <w:rPr>
          <w:rFonts w:ascii="Times New Roman" w:hAnsi="Times New Roman"/>
        </w:rPr>
        <w:tab/>
        <w:t>rastlina 2- názov: _______________________</w:t>
      </w:r>
    </w:p>
    <w:p w:rsidR="006A5AD7" w:rsidRPr="0066671F" w:rsidRDefault="006A5AD7">
      <w:pPr>
        <w:rPr>
          <w:rFonts w:ascii="Times New Roman" w:hAnsi="Times New Roman"/>
        </w:rPr>
      </w:pPr>
      <w:r w:rsidRPr="0066671F">
        <w:rPr>
          <w:rFonts w:ascii="Times New Roman" w:hAnsi="Times New Roman"/>
        </w:rPr>
        <w:tab/>
      </w:r>
      <w:r w:rsidRPr="0066671F">
        <w:rPr>
          <w:rFonts w:ascii="Times New Roman" w:hAnsi="Times New Roman"/>
        </w:rPr>
        <w:tab/>
        <w:t>_________________________(latinský)</w:t>
      </w:r>
      <w:r w:rsidRPr="0066671F">
        <w:rPr>
          <w:rFonts w:ascii="Times New Roman" w:hAnsi="Times New Roman"/>
        </w:rPr>
        <w:tab/>
      </w:r>
      <w:r w:rsidRPr="0066671F">
        <w:rPr>
          <w:rFonts w:ascii="Times New Roman" w:hAnsi="Times New Roman"/>
        </w:rPr>
        <w:tab/>
      </w:r>
      <w:r w:rsidRPr="0066671F">
        <w:rPr>
          <w:rFonts w:ascii="Times New Roman" w:hAnsi="Times New Roman"/>
        </w:rPr>
        <w:tab/>
        <w:t>__________________________</w:t>
      </w:r>
    </w:p>
    <w:p w:rsidR="006A5AD7" w:rsidRPr="0066671F" w:rsidRDefault="006A5AD7" w:rsidP="001807EF">
      <w:pPr>
        <w:rPr>
          <w:rFonts w:ascii="Times New Roman" w:hAnsi="Times New Roman"/>
        </w:rPr>
      </w:pPr>
      <w:r>
        <w:rPr>
          <w:rFonts w:ascii="Times New Roman" w:hAnsi="Times New Roman"/>
        </w:rPr>
        <w:t>Rastlina 3</w:t>
      </w:r>
      <w:r w:rsidRPr="0066671F">
        <w:rPr>
          <w:rFonts w:ascii="Times New Roman" w:hAnsi="Times New Roman"/>
        </w:rPr>
        <w:t xml:space="preserve"> – názov: ____________</w:t>
      </w:r>
      <w:r>
        <w:rPr>
          <w:rFonts w:ascii="Times New Roman" w:hAnsi="Times New Roman"/>
        </w:rPr>
        <w:t>__________(slovenský)</w:t>
      </w:r>
      <w:r>
        <w:rPr>
          <w:rFonts w:ascii="Times New Roman" w:hAnsi="Times New Roman"/>
        </w:rPr>
        <w:tab/>
        <w:t>rastlina 4</w:t>
      </w:r>
      <w:r w:rsidRPr="0066671F">
        <w:rPr>
          <w:rFonts w:ascii="Times New Roman" w:hAnsi="Times New Roman"/>
        </w:rPr>
        <w:t>- názov: _______________________</w:t>
      </w:r>
    </w:p>
    <w:p w:rsidR="006A5AD7" w:rsidRDefault="006A5AD7" w:rsidP="001807EF">
      <w:pPr>
        <w:rPr>
          <w:rFonts w:ascii="Times New Roman" w:hAnsi="Times New Roman"/>
        </w:rPr>
      </w:pPr>
      <w:r w:rsidRPr="0066671F">
        <w:rPr>
          <w:rFonts w:ascii="Times New Roman" w:hAnsi="Times New Roman"/>
        </w:rPr>
        <w:tab/>
      </w:r>
      <w:r w:rsidRPr="0066671F">
        <w:rPr>
          <w:rFonts w:ascii="Times New Roman" w:hAnsi="Times New Roman"/>
        </w:rPr>
        <w:tab/>
        <w:t>_________________________(latinský)</w:t>
      </w:r>
      <w:r w:rsidRPr="0066671F">
        <w:rPr>
          <w:rFonts w:ascii="Times New Roman" w:hAnsi="Times New Roman"/>
        </w:rPr>
        <w:tab/>
      </w:r>
      <w:r w:rsidRPr="0066671F">
        <w:rPr>
          <w:rFonts w:ascii="Times New Roman" w:hAnsi="Times New Roman"/>
        </w:rPr>
        <w:tab/>
      </w:r>
      <w:r w:rsidRPr="0066671F">
        <w:rPr>
          <w:rFonts w:ascii="Times New Roman" w:hAnsi="Times New Roman"/>
        </w:rPr>
        <w:tab/>
        <w:t>__________________________</w:t>
      </w:r>
    </w:p>
    <w:p w:rsidR="006A5AD7" w:rsidRPr="0066671F" w:rsidRDefault="006A5AD7" w:rsidP="001807EF">
      <w:pPr>
        <w:rPr>
          <w:rFonts w:ascii="Times New Roman" w:hAnsi="Times New Roman"/>
        </w:rPr>
      </w:pPr>
      <w:r>
        <w:rPr>
          <w:rFonts w:ascii="Times New Roman" w:hAnsi="Times New Roman"/>
        </w:rPr>
        <w:t>Rastlina 5</w:t>
      </w:r>
      <w:r w:rsidRPr="0066671F">
        <w:rPr>
          <w:rFonts w:ascii="Times New Roman" w:hAnsi="Times New Roman"/>
        </w:rPr>
        <w:t xml:space="preserve"> – názov: ______________________(slovenský)</w:t>
      </w:r>
      <w:r w:rsidRPr="0066671F">
        <w:rPr>
          <w:rFonts w:ascii="Times New Roman" w:hAnsi="Times New Roman"/>
        </w:rPr>
        <w:tab/>
      </w:r>
      <w:r>
        <w:rPr>
          <w:rFonts w:ascii="Times New Roman" w:hAnsi="Times New Roman"/>
        </w:rPr>
        <w:t>rastlina 4</w:t>
      </w:r>
      <w:r w:rsidRPr="0066671F">
        <w:rPr>
          <w:rFonts w:ascii="Times New Roman" w:hAnsi="Times New Roman"/>
        </w:rPr>
        <w:t>- názov: _______________________</w:t>
      </w:r>
    </w:p>
    <w:p w:rsidR="006A5AD7" w:rsidRDefault="006A5AD7" w:rsidP="001807EF">
      <w:pPr>
        <w:rPr>
          <w:rFonts w:ascii="Times New Roman" w:hAnsi="Times New Roman"/>
        </w:rPr>
      </w:pPr>
      <w:r w:rsidRPr="0066671F">
        <w:rPr>
          <w:rFonts w:ascii="Times New Roman" w:hAnsi="Times New Roman"/>
        </w:rPr>
        <w:tab/>
      </w:r>
      <w:r w:rsidRPr="0066671F">
        <w:rPr>
          <w:rFonts w:ascii="Times New Roman" w:hAnsi="Times New Roman"/>
        </w:rPr>
        <w:tab/>
        <w:t>_________________________(latinský)</w:t>
      </w:r>
      <w:r w:rsidRPr="0066671F">
        <w:rPr>
          <w:rFonts w:ascii="Times New Roman" w:hAnsi="Times New Roman"/>
        </w:rPr>
        <w:tab/>
      </w:r>
      <w:r w:rsidRPr="0066671F">
        <w:rPr>
          <w:rFonts w:ascii="Times New Roman" w:hAnsi="Times New Roman"/>
        </w:rPr>
        <w:tab/>
      </w:r>
      <w:r w:rsidRPr="0066671F">
        <w:rPr>
          <w:rFonts w:ascii="Times New Roman" w:hAnsi="Times New Roman"/>
        </w:rPr>
        <w:tab/>
        <w:t>__________________________</w:t>
      </w:r>
    </w:p>
    <w:p w:rsidR="006A5AD7" w:rsidRDefault="006A5AD7">
      <w:pPr>
        <w:rPr>
          <w:rFonts w:ascii="Times New Roman" w:hAnsi="Times New Roman"/>
        </w:rPr>
      </w:pPr>
    </w:p>
    <w:p w:rsidR="006A5AD7" w:rsidRDefault="006A5AD7">
      <w:pPr>
        <w:rPr>
          <w:rFonts w:ascii="Times New Roman" w:hAnsi="Times New Roman"/>
        </w:rPr>
      </w:pPr>
      <w:r>
        <w:rPr>
          <w:rFonts w:ascii="Times New Roman" w:hAnsi="Times New Roman"/>
        </w:rPr>
        <w:t>Aký je zásadný rozdiel medzi bylinou a drevinou??? (pomôcka, ak by si presekol bylinu a drevinu v čom uvidíš rozdiel?)</w:t>
      </w:r>
    </w:p>
    <w:p w:rsidR="006A5AD7" w:rsidRDefault="006A5AD7">
      <w:pPr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___________________________________________________________________________________________</w:t>
      </w:r>
    </w:p>
    <w:p w:rsidR="006A5AD7" w:rsidRDefault="006A5AD7" w:rsidP="00370EF5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  <w:b/>
          <w:i/>
        </w:rPr>
        <w:t>2.Nájdi 5 rôznych</w:t>
      </w:r>
      <w:r w:rsidRPr="00400F9B">
        <w:rPr>
          <w:rFonts w:ascii="Times New Roman" w:hAnsi="Times New Roman"/>
          <w:b/>
          <w:i/>
        </w:rPr>
        <w:t xml:space="preserve"> list</w:t>
      </w:r>
      <w:r>
        <w:rPr>
          <w:rFonts w:ascii="Times New Roman" w:hAnsi="Times New Roman"/>
          <w:b/>
          <w:i/>
        </w:rPr>
        <w:t>ov</w:t>
      </w:r>
      <w:r>
        <w:rPr>
          <w:rFonts w:ascii="Times New Roman" w:hAnsi="Times New Roman"/>
        </w:rPr>
        <w:t>, odtrhni ich a dones na stanovište. Potom pracuj s aplikáciou PlantNet. Odfotografuj listy po jednom. Urč o akú rastlinu ide. (slovenský, latinský názov)</w:t>
      </w:r>
    </w:p>
    <w:p w:rsidR="006A5AD7" w:rsidRDefault="006A5AD7" w:rsidP="00370EF5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Rastlina 1 _______________________________________________________________________________</w:t>
      </w:r>
    </w:p>
    <w:p w:rsidR="006A5AD7" w:rsidRDefault="006A5AD7" w:rsidP="00370EF5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Rastlina 2 _______________________________________________________________________________</w:t>
      </w:r>
    </w:p>
    <w:p w:rsidR="006A5AD7" w:rsidRDefault="006A5AD7" w:rsidP="00370EF5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Rastlina 3 _______________________________________________________________________________</w:t>
      </w:r>
    </w:p>
    <w:p w:rsidR="006A5AD7" w:rsidRDefault="006A5AD7" w:rsidP="00370EF5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Rastlina 4 _______________________________________________________________________________</w:t>
      </w:r>
    </w:p>
    <w:p w:rsidR="006A5AD7" w:rsidRDefault="006A5AD7" w:rsidP="00370EF5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Rastlina 5 _______________________________________________________________________________</w:t>
      </w:r>
    </w:p>
    <w:p w:rsidR="006A5AD7" w:rsidRDefault="006A5AD7">
      <w:pPr>
        <w:rPr>
          <w:rFonts w:ascii="Times New Roman" w:hAnsi="Times New Roman"/>
        </w:rPr>
      </w:pPr>
    </w:p>
    <w:p w:rsidR="006A5AD7" w:rsidRDefault="006A5AD7">
      <w:pPr>
        <w:rPr>
          <w:rFonts w:ascii="Times New Roman" w:hAnsi="Times New Roman"/>
        </w:rPr>
      </w:pPr>
      <w:r>
        <w:rPr>
          <w:rFonts w:ascii="Times New Roman" w:hAnsi="Times New Roman"/>
        </w:rPr>
        <w:t>3.Uvedené listy detailne pozoruj a zisti:</w:t>
      </w:r>
    </w:p>
    <w:p w:rsidR="006A5AD7" w:rsidRPr="00400F9B" w:rsidRDefault="006A5AD7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tab/>
      </w:r>
      <w:r w:rsidRPr="00400F9B">
        <w:rPr>
          <w:rFonts w:ascii="Times New Roman" w:hAnsi="Times New Roman"/>
          <w:b/>
        </w:rPr>
        <w:t>A.)okraj listovej čepele:</w:t>
      </w:r>
    </w:p>
    <w:p w:rsidR="006A5AD7" w:rsidRDefault="006A5AD7">
      <w:pPr>
        <w:rPr>
          <w:rFonts w:ascii="Times New Roman" w:hAnsi="Times New Roman"/>
        </w:rPr>
      </w:pPr>
      <w:r>
        <w:rPr>
          <w:noProof/>
          <w:lang w:eastAsia="sk-SK"/>
        </w:rPr>
        <w:pict>
          <v:rect id="_x0000_s1027" style="position:absolute;margin-left:204.35pt;margin-top:1.65pt;width:270.65pt;height:206.65pt;z-index:251657216">
            <v:textbox>
              <w:txbxContent>
                <w:p w:rsidR="006A5AD7" w:rsidRDefault="006A5AD7">
                  <w:r>
                    <w:t>Rastlina 1 - _________________________________</w:t>
                  </w:r>
                </w:p>
                <w:p w:rsidR="006A5AD7" w:rsidRDefault="006A5AD7"/>
                <w:p w:rsidR="006A5AD7" w:rsidRDefault="006A5AD7">
                  <w:r>
                    <w:t>Rastlina 2 - _________________________________</w:t>
                  </w:r>
                </w:p>
                <w:p w:rsidR="006A5AD7" w:rsidRDefault="006A5AD7"/>
                <w:p w:rsidR="006A5AD7" w:rsidRDefault="006A5AD7">
                  <w:r>
                    <w:t>Rastlina 3 - __________________________________</w:t>
                  </w:r>
                </w:p>
                <w:p w:rsidR="006A5AD7" w:rsidRDefault="006A5AD7" w:rsidP="0007547A"/>
                <w:p w:rsidR="006A5AD7" w:rsidRDefault="006A5AD7" w:rsidP="0007547A">
                  <w:r>
                    <w:t>Rastlina 4 - _________________________________</w:t>
                  </w:r>
                </w:p>
                <w:p w:rsidR="006A5AD7" w:rsidRDefault="006A5AD7" w:rsidP="0007547A"/>
                <w:p w:rsidR="006A5AD7" w:rsidRDefault="006A5AD7" w:rsidP="0007547A">
                  <w:r>
                    <w:t>Rastlina 5 - __________________________________</w:t>
                  </w:r>
                </w:p>
                <w:p w:rsidR="006A5AD7" w:rsidRDefault="006A5AD7"/>
              </w:txbxContent>
            </v:textbox>
          </v:rect>
        </w:pict>
      </w:r>
      <w:r w:rsidRPr="00911389">
        <w:rPr>
          <w:rFonts w:ascii="Times New Roman" w:hAnsi="Times New Roman"/>
          <w:noProof/>
          <w:lang w:eastAsia="sk-S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ok 4" o:spid="_x0000_i1025" type="#_x0000_t75" style="width:189.75pt;height:220.5pt;visibility:visible">
            <v:imagedata r:id="rId5" o:title="" croptop="6459f" cropbottom="9421f" cropleft="18934f" cropright="22891f"/>
          </v:shape>
        </w:pict>
      </w:r>
    </w:p>
    <w:p w:rsidR="006A5AD7" w:rsidRDefault="006A5AD7" w:rsidP="005D12C3">
      <w:pPr>
        <w:rPr>
          <w:rFonts w:ascii="Times New Roman" w:hAnsi="Times New Roman"/>
          <w:b/>
        </w:rPr>
      </w:pPr>
    </w:p>
    <w:p w:rsidR="006A5AD7" w:rsidRDefault="006A5AD7" w:rsidP="005D12C3">
      <w:pPr>
        <w:rPr>
          <w:rFonts w:ascii="Times New Roman" w:hAnsi="Times New Roman"/>
          <w:b/>
        </w:rPr>
      </w:pPr>
    </w:p>
    <w:p w:rsidR="006A5AD7" w:rsidRDefault="006A5AD7" w:rsidP="005D12C3">
      <w:pPr>
        <w:rPr>
          <w:rFonts w:ascii="Times New Roman" w:hAnsi="Times New Roman"/>
          <w:b/>
        </w:rPr>
      </w:pPr>
    </w:p>
    <w:p w:rsidR="006A5AD7" w:rsidRPr="00400F9B" w:rsidRDefault="006A5AD7" w:rsidP="005D12C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BONUS: </w:t>
      </w:r>
      <w:r w:rsidRPr="00400F9B">
        <w:rPr>
          <w:rFonts w:ascii="Times New Roman" w:hAnsi="Times New Roman"/>
          <w:b/>
        </w:rPr>
        <w:t>B.)</w:t>
      </w:r>
      <w:r>
        <w:rPr>
          <w:rFonts w:ascii="Times New Roman" w:hAnsi="Times New Roman"/>
          <w:b/>
        </w:rPr>
        <w:t>Urč žilnatinu svojich nazberaných listov</w:t>
      </w:r>
      <w:r w:rsidRPr="00400F9B">
        <w:rPr>
          <w:rFonts w:ascii="Times New Roman" w:hAnsi="Times New Roman"/>
          <w:b/>
        </w:rPr>
        <w:t>:</w:t>
      </w:r>
    </w:p>
    <w:p w:rsidR="006A5AD7" w:rsidRDefault="006A5AD7" w:rsidP="005D12C3">
      <w:pPr>
        <w:rPr>
          <w:rFonts w:ascii="Times New Roman" w:hAnsi="Times New Roman"/>
        </w:rPr>
      </w:pPr>
      <w:r w:rsidRPr="00F3231B">
        <w:rPr>
          <w:noProof/>
          <w:lang w:eastAsia="sk-SK"/>
        </w:rPr>
        <w:pict>
          <v:shape id="Obrázok 7" o:spid="_x0000_i1026" type="#_x0000_t75" alt="Zobraziť zdrojový obrázok" style="width:197.25pt;height:96.75pt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">
            <v:imagedata r:id="rId6" o:title=""/>
            <o:lock v:ext="edit" aspectratio="f"/>
          </v:shape>
        </w:pict>
      </w:r>
      <w:r w:rsidRPr="00400F9B">
        <w:t xml:space="preserve"> </w:t>
      </w:r>
      <w:r>
        <w:pict>
          <v:shape id="_x0000_i1027" type="#_x0000_t75" alt="Zobraziť zdrojový obrázok" style="width:24pt;height:24pt">
            <v:imagedata r:id="rId7" o:title=""/>
          </v:shape>
        </w:pict>
      </w:r>
      <w:r w:rsidRPr="00400F9B">
        <w:t xml:space="preserve"> </w:t>
      </w:r>
      <w:r w:rsidRPr="00F3231B">
        <w:rPr>
          <w:noProof/>
          <w:lang w:eastAsia="sk-SK"/>
        </w:rPr>
        <w:pict>
          <v:shape id="Obrázok 11" o:spid="_x0000_i1028" type="#_x0000_t75" style="width:258.75pt;height:81.75pt;visibility:visible">
            <v:imagedata r:id="rId8" o:title="" croptop="19302f" cropbottom="22568f" cropleft="853f" cropright="22284f"/>
          </v:shape>
        </w:pict>
      </w:r>
    </w:p>
    <w:p w:rsidR="006A5AD7" w:rsidRDefault="006A5AD7">
      <w:pPr>
        <w:rPr>
          <w:rFonts w:ascii="Times New Roman" w:hAnsi="Times New Roman"/>
        </w:rPr>
      </w:pPr>
      <w:r>
        <w:rPr>
          <w:rFonts w:ascii="Times New Roman" w:hAnsi="Times New Roman"/>
        </w:rPr>
        <w:t>RASTLINA 1 ___________________________</w:t>
      </w:r>
    </w:p>
    <w:p w:rsidR="006A5AD7" w:rsidRDefault="006A5AD7">
      <w:pPr>
        <w:rPr>
          <w:rFonts w:ascii="Times New Roman" w:hAnsi="Times New Roman"/>
        </w:rPr>
      </w:pPr>
      <w:r>
        <w:rPr>
          <w:rFonts w:ascii="Times New Roman" w:hAnsi="Times New Roman"/>
        </w:rPr>
        <w:t>RASTLINA 2 ___________________________</w:t>
      </w:r>
    </w:p>
    <w:p w:rsidR="006A5AD7" w:rsidRDefault="006A5AD7">
      <w:pPr>
        <w:rPr>
          <w:rFonts w:ascii="Times New Roman" w:hAnsi="Times New Roman"/>
        </w:rPr>
      </w:pPr>
      <w:r>
        <w:rPr>
          <w:rFonts w:ascii="Times New Roman" w:hAnsi="Times New Roman"/>
        </w:rPr>
        <w:t>RASTLINA 3 ___________________________</w:t>
      </w:r>
    </w:p>
    <w:p w:rsidR="006A5AD7" w:rsidRDefault="006A5AD7" w:rsidP="00BD14E6">
      <w:pPr>
        <w:rPr>
          <w:rFonts w:ascii="Times New Roman" w:hAnsi="Times New Roman"/>
        </w:rPr>
      </w:pPr>
      <w:r>
        <w:rPr>
          <w:rFonts w:ascii="Times New Roman" w:hAnsi="Times New Roman"/>
        </w:rPr>
        <w:t>RASTLINA 4 ___________________________</w:t>
      </w:r>
    </w:p>
    <w:p w:rsidR="006A5AD7" w:rsidRDefault="006A5AD7" w:rsidP="00BD14E6">
      <w:pPr>
        <w:pBdr>
          <w:bottom w:val="single" w:sz="12" w:space="1" w:color="auto"/>
        </w:pBdr>
        <w:rPr>
          <w:rFonts w:ascii="Times New Roman" w:hAnsi="Times New Roman"/>
        </w:rPr>
      </w:pPr>
      <w:r>
        <w:rPr>
          <w:rFonts w:ascii="Times New Roman" w:hAnsi="Times New Roman"/>
        </w:rPr>
        <w:t>RASTLINA 5 ___________________________</w:t>
      </w:r>
    </w:p>
    <w:p w:rsidR="006A5AD7" w:rsidRDefault="006A5AD7" w:rsidP="004E6C17">
      <w:pPr>
        <w:pStyle w:val="NormalWeb"/>
        <w:shd w:val="clear" w:color="auto" w:fill="FFFFFF"/>
        <w:rPr>
          <w:rStyle w:val="Strong"/>
          <w:color w:val="212529"/>
        </w:rPr>
      </w:pPr>
    </w:p>
    <w:p w:rsidR="006A5AD7" w:rsidRDefault="006A5AD7" w:rsidP="004E6C17">
      <w:pPr>
        <w:pStyle w:val="NormalWeb"/>
        <w:shd w:val="clear" w:color="auto" w:fill="FFFFFF"/>
        <w:rPr>
          <w:rStyle w:val="Strong"/>
          <w:color w:val="212529"/>
        </w:rPr>
      </w:pPr>
    </w:p>
    <w:p w:rsidR="006A5AD7" w:rsidRPr="005B10B3" w:rsidRDefault="006A5AD7" w:rsidP="004E6C17">
      <w:pPr>
        <w:pStyle w:val="NormalWeb"/>
        <w:shd w:val="clear" w:color="auto" w:fill="FFFFFF"/>
        <w:rPr>
          <w:color w:val="212529"/>
        </w:rPr>
      </w:pPr>
      <w:r w:rsidRPr="005B10B3">
        <w:rPr>
          <w:rStyle w:val="Strong"/>
          <w:color w:val="212529"/>
        </w:rPr>
        <w:t>TÉMA: </w:t>
      </w:r>
      <w:r w:rsidRPr="005B10B3">
        <w:rPr>
          <w:rStyle w:val="Strong"/>
          <w:b w:val="0"/>
          <w:bCs w:val="0"/>
          <w:color w:val="212529"/>
        </w:rPr>
        <w:t>symbióza, koreň</w:t>
      </w:r>
    </w:p>
    <w:p w:rsidR="006A5AD7" w:rsidRPr="005B10B3" w:rsidRDefault="006A5AD7" w:rsidP="004E6C17">
      <w:pPr>
        <w:pStyle w:val="NormalWeb"/>
        <w:shd w:val="clear" w:color="auto" w:fill="FFFFFF"/>
        <w:rPr>
          <w:color w:val="212529"/>
        </w:rPr>
      </w:pPr>
      <w:r w:rsidRPr="005B10B3">
        <w:rPr>
          <w:rStyle w:val="Strong"/>
          <w:color w:val="212529"/>
        </w:rPr>
        <w:t>CIEĽ: </w:t>
      </w:r>
      <w:r w:rsidRPr="005B10B3">
        <w:rPr>
          <w:rStyle w:val="Strong"/>
          <w:b w:val="0"/>
          <w:bCs w:val="0"/>
          <w:color w:val="212529"/>
        </w:rPr>
        <w:t>Pozorovať symbiotické hľúzkovité baktérie na koreňoch ďateliny.</w:t>
      </w:r>
    </w:p>
    <w:p w:rsidR="006A5AD7" w:rsidRPr="005B10B3" w:rsidRDefault="006A5AD7" w:rsidP="005B10B3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4"/>
          <w:szCs w:val="24"/>
          <w:lang w:eastAsia="sk-SK"/>
        </w:rPr>
      </w:pPr>
      <w:r w:rsidRPr="005B10B3">
        <w:rPr>
          <w:rFonts w:ascii="Times New Roman" w:hAnsi="Times New Roman"/>
          <w:b/>
          <w:bCs/>
          <w:color w:val="212529"/>
          <w:sz w:val="24"/>
          <w:szCs w:val="24"/>
          <w:lang w:eastAsia="sk-SK"/>
        </w:rPr>
        <w:t>POPIS:</w:t>
      </w:r>
    </w:p>
    <w:p w:rsidR="006A5AD7" w:rsidRPr="005B10B3" w:rsidRDefault="006A5AD7" w:rsidP="005B10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147" w:lineRule="atLeast"/>
        <w:rPr>
          <w:rFonts w:ascii="Times New Roman" w:hAnsi="Times New Roman"/>
          <w:sz w:val="24"/>
          <w:szCs w:val="24"/>
          <w:lang w:eastAsia="sk-SK"/>
        </w:rPr>
      </w:pPr>
      <w:r w:rsidRPr="005B10B3">
        <w:rPr>
          <w:rFonts w:ascii="Times New Roman" w:hAnsi="Times New Roman"/>
          <w:sz w:val="24"/>
          <w:szCs w:val="24"/>
          <w:lang w:eastAsia="sk-SK"/>
        </w:rPr>
        <w:t>Žiaci pracujú v skupinách. Každá skupina vyberie zo zeme rastlinu ďateliny plazivej s celým koreňovým systémom.</w:t>
      </w:r>
    </w:p>
    <w:p w:rsidR="006A5AD7" w:rsidRPr="005B10B3" w:rsidRDefault="006A5AD7" w:rsidP="005B10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147" w:lineRule="atLeast"/>
        <w:rPr>
          <w:rFonts w:ascii="Times New Roman" w:hAnsi="Times New Roman"/>
          <w:sz w:val="24"/>
          <w:szCs w:val="24"/>
          <w:lang w:eastAsia="sk-SK"/>
        </w:rPr>
      </w:pPr>
      <w:r w:rsidRPr="005B10B3">
        <w:rPr>
          <w:rFonts w:ascii="Times New Roman" w:hAnsi="Times New Roman"/>
          <w:sz w:val="24"/>
          <w:szCs w:val="24"/>
          <w:lang w:eastAsia="sk-SK"/>
        </w:rPr>
        <w:t>Žiaci v skupinách opatrne očistia korene ďateliny od zeminy a voľným okom i pod lupou pozorujú hľúzky so symbiotickými baktériami, ktoré sa podobajú na uzlíčky alebo malé bradavice. (Symbiotické baktérie viažu vzdušný dusík do zeme, aby ho rastliny dokázali využiť na svoj rast.)</w:t>
      </w:r>
    </w:p>
    <w:p w:rsidR="006A5AD7" w:rsidRDefault="006A5AD7">
      <w:pPr>
        <w:rPr>
          <w:rFonts w:ascii="Times New Roman" w:hAnsi="Times New Roman"/>
        </w:rPr>
      </w:pPr>
    </w:p>
    <w:sectPr w:rsidR="006A5AD7" w:rsidSect="006667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9F676B"/>
    <w:multiLevelType w:val="multilevel"/>
    <w:tmpl w:val="7CA8A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drawingGridHorizontalSpacing w:val="11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6671F"/>
    <w:rsid w:val="0007547A"/>
    <w:rsid w:val="00141430"/>
    <w:rsid w:val="001807EF"/>
    <w:rsid w:val="00223B0A"/>
    <w:rsid w:val="00370EF5"/>
    <w:rsid w:val="0038337A"/>
    <w:rsid w:val="00400F9B"/>
    <w:rsid w:val="004C0D92"/>
    <w:rsid w:val="004E6C17"/>
    <w:rsid w:val="005B10B3"/>
    <w:rsid w:val="005D12C3"/>
    <w:rsid w:val="0066671F"/>
    <w:rsid w:val="00670C0F"/>
    <w:rsid w:val="006A5AD7"/>
    <w:rsid w:val="008A44BC"/>
    <w:rsid w:val="00911389"/>
    <w:rsid w:val="0096749F"/>
    <w:rsid w:val="00A2068C"/>
    <w:rsid w:val="00BD14E6"/>
    <w:rsid w:val="00DB09BF"/>
    <w:rsid w:val="00EE1990"/>
    <w:rsid w:val="00F323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430"/>
    <w:pPr>
      <w:spacing w:after="160" w:line="259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5D1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5D12C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4E6C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sk-SK"/>
    </w:rPr>
  </w:style>
  <w:style w:type="character" w:styleId="Strong">
    <w:name w:val="Strong"/>
    <w:basedOn w:val="DefaultParagraphFont"/>
    <w:uiPriority w:val="99"/>
    <w:qFormat/>
    <w:rsid w:val="004E6C17"/>
    <w:rPr>
      <w:rFonts w:cs="Times New Roman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0709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9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32</TotalTime>
  <Pages>2</Pages>
  <Words>348</Words>
  <Characters>1986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Jano S.</cp:lastModifiedBy>
  <cp:revision>14</cp:revision>
  <cp:lastPrinted>2001-12-31T23:28:00Z</cp:lastPrinted>
  <dcterms:created xsi:type="dcterms:W3CDTF">2022-05-15T08:00:00Z</dcterms:created>
  <dcterms:modified xsi:type="dcterms:W3CDTF">2001-12-31T23:31:00Z</dcterms:modified>
</cp:coreProperties>
</file>