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2F8A" w:rsidRDefault="00F32F8A">
      <w:r>
        <w:rPr>
          <w:noProof/>
        </w:rPr>
        <w:pict>
          <v:oval id="_x0000_s1026" style="position:absolute;margin-left:66pt;margin-top:126pt;width:59.85pt;height:15.6pt;z-index:251654144"/>
        </w:pict>
      </w:r>
      <w:r>
        <w:rPr>
          <w:noProof/>
        </w:rPr>
        <w:pict>
          <v:oval id="_x0000_s1027" style="position:absolute;margin-left:82.5pt;margin-top:198pt;width:59.85pt;height:15.6pt;z-index:251655168"/>
        </w:pict>
      </w:r>
      <w:r>
        <w:rPr>
          <w:noProof/>
        </w:rPr>
        <w:pict>
          <v:oval id="_x0000_s1028" style="position:absolute;margin-left:462pt;margin-top:36pt;width:73.9pt;height:20.95pt;z-index:251661312"/>
        </w:pict>
      </w:r>
      <w:r>
        <w:rPr>
          <w:noProof/>
        </w:rPr>
        <w:pict>
          <v:oval id="_x0000_s1029" style="position:absolute;margin-left:451pt;margin-top:63pt;width:73.9pt;height:27.9pt;z-index:251662336"/>
        </w:pict>
      </w:r>
      <w:r>
        <w:rPr>
          <w:noProof/>
        </w:rPr>
        <w:pict>
          <v:oval id="_x0000_s1030" style="position:absolute;margin-left:440pt;margin-top:0;width:101.8pt;height:33.1pt;z-index:251660288"/>
        </w:pict>
      </w:r>
      <w:r>
        <w:rPr>
          <w:noProof/>
        </w:rPr>
        <w:pict>
          <v:oval id="_x0000_s1031" style="position:absolute;margin-left:220pt;margin-top:153pt;width:59.85pt;height:51.8pt;z-index:251658240"/>
        </w:pict>
      </w:r>
      <w:r>
        <w:rPr>
          <w:noProof/>
        </w:rPr>
        <w:pict>
          <v:oval id="_x0000_s1032" style="position:absolute;margin-left:465.8pt;margin-top:103.35pt;width:73.9pt;height:27.9pt;z-index:251663360"/>
        </w:pict>
      </w:r>
      <w:r>
        <w:rPr>
          <w:noProof/>
        </w:rPr>
        <w:pict>
          <v:oval id="_x0000_s1033" style="position:absolute;margin-left:216.3pt;margin-top:207.4pt;width:59.85pt;height:51.8pt;z-index:251659264"/>
        </w:pict>
      </w:r>
      <w:r>
        <w:rPr>
          <w:noProof/>
        </w:rPr>
        <w:pict>
          <v:oval id="_x0000_s1034" style="position:absolute;margin-left:156.45pt;margin-top:135.5pt;width:59.85pt;height:15.6pt;z-index:251657216" strokecolor="white"/>
        </w:pict>
      </w:r>
      <w:r>
        <w:rPr>
          <w:noProof/>
        </w:rPr>
        <w:pict>
          <v:oval id="_x0000_s1035" style="position:absolute;margin-left:179.15pt;margin-top:155.6pt;width:59.85pt;height:15.6pt;z-index:251656192"/>
        </w:pict>
      </w:r>
      <w:r>
        <w:rPr>
          <w:noProof/>
        </w:rPr>
        <w:pict>
          <v:oval id="_x0000_s1036" style="position:absolute;margin-left:142.55pt;margin-top:88.05pt;width:96.45pt;height:20.8pt;z-index:251653120"/>
        </w:pict>
      </w:r>
      <w:r w:rsidRPr="00234E06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rázok 1" o:spid="_x0000_i1025" type="#_x0000_t75" alt="Oporná sústava" style="width:223.5pt;height:234.75pt;visibility:visible">
            <v:imagedata r:id="rId4" o:title=""/>
          </v:shape>
        </w:pict>
      </w:r>
      <w:r>
        <w:rPr>
          <w:noProof/>
        </w:rPr>
        <w:pict>
          <v:oval id="_x0000_s1037" style="position:absolute;margin-left:61.15pt;margin-top:88.05pt;width:59.85pt;height:15.6pt;z-index:251652096;mso-position-horizontal-relative:text;mso-position-vertical-relative:text"/>
        </w:pict>
      </w:r>
      <w:r>
        <w:t xml:space="preserve"> </w:t>
      </w:r>
      <w:r w:rsidRPr="00234E06">
        <w:rPr>
          <w:noProof/>
        </w:rPr>
        <w:pict>
          <v:shape id="Obrázok 4" o:spid="_x0000_i1026" type="#_x0000_t75" alt="Hrudník (thorax), hrudný kôš, rebrá, hrudná kosť :)" style="width:288.75pt;height:240.75pt;visibility:visible">
            <v:imagedata r:id="rId5" o:title=""/>
          </v:shape>
        </w:pict>
      </w:r>
    </w:p>
    <w:p w:rsidR="00F32F8A" w:rsidRDefault="00F32F8A">
      <w:r w:rsidRPr="00234E06">
        <w:rPr>
          <w:noProof/>
        </w:rPr>
        <w:pict>
          <v:shape id="Obrázok 7" o:spid="_x0000_i1027" type="#_x0000_t75" style="width:489.75pt;height:242.25pt;visibility:visible">
            <v:imagedata r:id="rId6" o:title="" croptop="19331f" cropbottom="18364f" cropleft="17850f" cropright="16027f"/>
          </v:shape>
        </w:pict>
      </w:r>
    </w:p>
    <w:p w:rsidR="00F32F8A" w:rsidRDefault="00F32F8A">
      <w:r w:rsidRPr="00234E06">
        <w:rPr>
          <w:noProof/>
        </w:rPr>
        <w:pict>
          <v:shape id="_x0000_i1028" type="#_x0000_t75" style="width:489.75pt;height:242.25pt;visibility:visible">
            <v:imagedata r:id="rId6" o:title="" croptop="19331f" cropbottom="18364f" cropleft="17850f" cropright="16027f"/>
          </v:shape>
        </w:pict>
      </w:r>
    </w:p>
    <w:p w:rsidR="00F32F8A" w:rsidRDefault="00F32F8A">
      <w:r w:rsidRPr="00234E06">
        <w:rPr>
          <w:noProof/>
        </w:rPr>
        <w:pict>
          <v:shape id="Obrázok 10" o:spid="_x0000_i1029" type="#_x0000_t75" alt="Hrudník (thorax), hrudný kôš, rebrá, hrudná kosť :)" style="width:369.75pt;height:307.5pt;visibility:visible">
            <v:imagedata r:id="rId5" o:title=""/>
          </v:shape>
        </w:pict>
      </w:r>
    </w:p>
    <w:p w:rsidR="00F32F8A" w:rsidRDefault="00F32F8A">
      <w:r w:rsidRPr="00234E06">
        <w:rPr>
          <w:noProof/>
        </w:rPr>
        <w:pict>
          <v:shape id="_x0000_i1030" type="#_x0000_t75" alt="Oporná sústava" style="width:281.25pt;height:295.5pt;visibility:visible">
            <v:imagedata r:id="rId4" o:title=""/>
          </v:shape>
        </w:pict>
      </w:r>
    </w:p>
    <w:sectPr w:rsidR="00F32F8A" w:rsidSect="0088638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defaultTabStop w:val="708"/>
  <w:hyphenationZone w:val="425"/>
  <w:drawingGridHorizontalSpacing w:val="110"/>
  <w:displayHorizontalDrawingGridEvery w:val="2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886381"/>
    <w:rsid w:val="000B3972"/>
    <w:rsid w:val="001953A9"/>
    <w:rsid w:val="00234E06"/>
    <w:rsid w:val="00580E69"/>
    <w:rsid w:val="005F766B"/>
    <w:rsid w:val="00602B62"/>
    <w:rsid w:val="00886381"/>
    <w:rsid w:val="00E114C9"/>
    <w:rsid w:val="00F32F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sz w:val="22"/>
        <w:szCs w:val="22"/>
        <w:lang w:val="sk-SK" w:eastAsia="sk-SK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2B62"/>
    <w:pPr>
      <w:spacing w:after="200" w:line="276" w:lineRule="auto"/>
    </w:p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88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88638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7</TotalTime>
  <Pages>2</Pages>
  <Words>3</Words>
  <Characters>21</Characters>
  <Application>Microsoft Office Outlook</Application>
  <DocSecurity>0</DocSecurity>
  <Lines>0</Lines>
  <Paragraphs>0</Paragraphs>
  <ScaleCrop>false</ScaleCrop>
  <Company>Hewlett-Packard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Jano S.</cp:lastModifiedBy>
  <cp:revision>5</cp:revision>
  <cp:lastPrinted>2001-12-31T23:51:00Z</cp:lastPrinted>
  <dcterms:created xsi:type="dcterms:W3CDTF">2020-09-20T09:09:00Z</dcterms:created>
  <dcterms:modified xsi:type="dcterms:W3CDTF">2001-12-31T23:55:00Z</dcterms:modified>
</cp:coreProperties>
</file>