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FFA" w:rsidRDefault="00744FFA">
      <w:pPr>
        <w:rPr>
          <w:noProof/>
        </w:rPr>
      </w:pPr>
    </w:p>
    <w:p w:rsidR="00744FFA" w:rsidRDefault="00744FFA">
      <w:r w:rsidRPr="007D57E5">
        <w:rPr>
          <w:noProof/>
          <w:lang w:eastAsia="sk-S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i1025" type="#_x0000_t75" alt="Zobraziť zdrojový obrázok" style="width:519pt;height:371.25pt;visibility:visible">
            <v:imagedata r:id="rId4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2" o:spid="_x0000_i1026" type="#_x0000_t75" alt="Zobraziť zdrojový obrázok" style="width:517.5pt;height:473.25pt;visibility:visible">
            <v:imagedata r:id="rId5" o:title=""/>
          </v:shape>
        </w:pict>
      </w:r>
    </w:p>
    <w:p w:rsidR="00744FFA" w:rsidRDefault="00744FFA"/>
    <w:p w:rsidR="00744FFA" w:rsidRDefault="00744FFA">
      <w:r w:rsidRPr="007D57E5">
        <w:rPr>
          <w:noProof/>
          <w:lang w:eastAsia="sk-SK"/>
        </w:rPr>
        <w:pict>
          <v:shape id="Obrázok 3" o:spid="_x0000_i1027" type="#_x0000_t75" alt="Zobraziť zdrojový obrázok" style="width:518.25pt;height:312pt;visibility:visible">
            <v:imagedata r:id="rId6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4" o:spid="_x0000_i1028" type="#_x0000_t75" alt="Zobraziť zdrojový obrázok" style="width:522pt;height:261pt;visibility:visible">
            <v:imagedata r:id="rId7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5" o:spid="_x0000_i1029" type="#_x0000_t75" alt="10 tajomstiev úspešných podnikateľov | Podnikajte.sk" style="width:526.5pt;height:398.25pt;visibility:visible">
            <v:imagedata r:id="rId8" o:title=""/>
          </v:shape>
        </w:pict>
      </w:r>
    </w:p>
    <w:p w:rsidR="00744FFA" w:rsidRDefault="00744FFA">
      <w:r>
        <w:rPr>
          <w:noProof/>
          <w:lang w:eastAsia="sk-SK"/>
        </w:rPr>
        <w:pict>
          <v:rect id="Obdĺžnik 7" o:spid="_x0000_s1026" style="position:absolute;margin-left:42.5pt;margin-top:359pt;width:112pt;height:24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" fillcolor="#0d0d0d" strokecolor="#0d0d0d" strokeweight="1pt"/>
        </w:pict>
      </w:r>
      <w:r w:rsidRPr="007D57E5">
        <w:rPr>
          <w:noProof/>
          <w:lang w:eastAsia="sk-SK"/>
        </w:rPr>
        <w:pict>
          <v:shape id="Obrázok 6" o:spid="_x0000_i1030" type="#_x0000_t75" alt="Je podľa Vás úspech ako tento ľadovec? - FinancnyTrh.com" style="width:522pt;height:391.5pt;visibility:visible">
            <v:imagedata r:id="rId9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8" o:spid="_x0000_i1031" type="#_x0000_t75" alt="uspech - Naše Podkonice" style="width:522pt;height:265.5pt;visibility:visible">
            <v:imagedata r:id="rId10" o:title=""/>
          </v:shape>
        </w:pict>
      </w:r>
    </w:p>
    <w:p w:rsidR="00744FFA" w:rsidRDefault="00744FFA"/>
    <w:p w:rsidR="00744FFA" w:rsidRDefault="00744FFA">
      <w:r w:rsidRPr="007D57E5">
        <w:rPr>
          <w:noProof/>
          <w:lang w:eastAsia="sk-SK"/>
        </w:rPr>
        <w:pict>
          <v:shape id="Obrázok 9" o:spid="_x0000_i1032" type="#_x0000_t75" alt="Čo je vlastne úspech?" style="width:536.25pt;height:446.25pt;visibility:visible">
            <v:imagedata r:id="rId11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10" o:spid="_x0000_i1033" type="#_x0000_t75" alt="O dôvod viac sa usmiať, pripomíname si Svetový deň úsmevu - Webnoviny.sk" style="width:450pt;height:297.75pt;visibility:visible">
            <v:imagedata r:id="rId12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11" o:spid="_x0000_i1034" type="#_x0000_t75" alt="6 faktov, ktoré vám hneď vykúzlia úsmev na tvári - Dent32" style="width:535.5pt;height:303.75pt;visibility:visible">
            <v:imagedata r:id="rId13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12" o:spid="_x0000_i1035" type="#_x0000_t75" alt="Citát: Naše šťastie spočíva i v šťastí iných ľudí. Dajte im ich šťastie a  dostanete svoje vlastné šťastie. To je zmyslom ľudského života -  FinancnyTrh.com" style="width:545.25pt;height:273pt;visibility:visible">
            <v:imagedata r:id="rId14" o:title=""/>
          </v:shape>
        </w:pict>
      </w:r>
    </w:p>
    <w:p w:rsidR="00744FFA" w:rsidRDefault="00744FFA">
      <w:r w:rsidRPr="007D57E5">
        <w:rPr>
          <w:noProof/>
          <w:lang w:eastAsia="sk-SK"/>
        </w:rPr>
        <w:pict>
          <v:shape id="Obrázok 13" o:spid="_x0000_i1036" type="#_x0000_t75" alt="Krátka správa používateľky happyhome - Modrý koník" style="width:518.25pt;height:518.25pt;visibility:visible">
            <v:imagedata r:id="rId15" o:title=""/>
          </v:shape>
        </w:pict>
      </w:r>
    </w:p>
    <w:sectPr w:rsidR="00744FFA" w:rsidSect="008265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663D9"/>
    <w:rsid w:val="00004005"/>
    <w:rsid w:val="001301DD"/>
    <w:rsid w:val="001D0940"/>
    <w:rsid w:val="00214678"/>
    <w:rsid w:val="004A18FB"/>
    <w:rsid w:val="005336C2"/>
    <w:rsid w:val="00720898"/>
    <w:rsid w:val="00744FFA"/>
    <w:rsid w:val="007946E2"/>
    <w:rsid w:val="007D57E5"/>
    <w:rsid w:val="00826547"/>
    <w:rsid w:val="008663D9"/>
    <w:rsid w:val="008C2256"/>
    <w:rsid w:val="00923964"/>
    <w:rsid w:val="009A4FBB"/>
    <w:rsid w:val="00A32DAF"/>
    <w:rsid w:val="00AC0D00"/>
    <w:rsid w:val="00B90055"/>
    <w:rsid w:val="00BD6791"/>
    <w:rsid w:val="00D57EE9"/>
    <w:rsid w:val="00F72B8A"/>
    <w:rsid w:val="00FA5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DAF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14</TotalTime>
  <Pages>8</Pages>
  <Words>4</Words>
  <Characters>24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Jano S.</cp:lastModifiedBy>
  <cp:revision>16</cp:revision>
  <cp:lastPrinted>2001-12-31T23:18:00Z</cp:lastPrinted>
  <dcterms:created xsi:type="dcterms:W3CDTF">2021-08-26T15:53:00Z</dcterms:created>
  <dcterms:modified xsi:type="dcterms:W3CDTF">2001-12-31T23:20:00Z</dcterms:modified>
</cp:coreProperties>
</file>