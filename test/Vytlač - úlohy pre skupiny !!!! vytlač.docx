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1C6F" w:rsidRDefault="00521C6F">
      <w:r w:rsidRPr="00CF5643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rázok 1" o:spid="_x0000_i1025" type="#_x0000_t75" style="width:328.5pt;height:155.25pt;visibility:visible">
            <v:imagedata r:id="rId4" o:title="" croptop="14831f" cropbottom="1553f" cropleft="3685f" cropright="3489f"/>
          </v:shape>
        </w:pict>
      </w:r>
    </w:p>
    <w:p w:rsidR="00521C6F" w:rsidRDefault="00521C6F">
      <w:r w:rsidRPr="00CF5643">
        <w:rPr>
          <w:noProof/>
        </w:rPr>
        <w:pict>
          <v:shape id="Obrázok 4" o:spid="_x0000_i1026" type="#_x0000_t75" style="width:338.25pt;height:150pt;visibility:visible">
            <v:imagedata r:id="rId5" o:title="" croptop="16720f" cropleft="3819f"/>
          </v:shape>
        </w:pict>
      </w:r>
    </w:p>
    <w:p w:rsidR="00521C6F" w:rsidRDefault="00521C6F">
      <w:r w:rsidRPr="00CF5643">
        <w:rPr>
          <w:noProof/>
        </w:rPr>
        <w:pict>
          <v:shape id="Obrázok 7" o:spid="_x0000_i1027" type="#_x0000_t75" style="width:369.75pt;height:162pt;visibility:visible">
            <v:imagedata r:id="rId6" o:title="" croptop="14447f"/>
          </v:shape>
        </w:pict>
      </w:r>
    </w:p>
    <w:p w:rsidR="00521C6F" w:rsidRDefault="00521C6F">
      <w:r w:rsidRPr="00CF5643">
        <w:rPr>
          <w:noProof/>
        </w:rPr>
        <w:pict>
          <v:shape id="Obrázok 13" o:spid="_x0000_i1028" type="#_x0000_t75" style="width:367.5pt;height:156.75pt;visibility:visible">
            <v:imagedata r:id="rId7" o:title="" croptop="13107f" cropbottom="6719f" cropright="1964f"/>
          </v:shape>
        </w:pict>
      </w:r>
    </w:p>
    <w:p w:rsidR="00521C6F" w:rsidRDefault="00521C6F">
      <w:r w:rsidRPr="00CF5643">
        <w:rPr>
          <w:noProof/>
        </w:rPr>
        <w:pict>
          <v:shape id="Obrázok 10" o:spid="_x0000_i1029" type="#_x0000_t75" style="width:380.25pt;height:139.5pt;visibility:visible">
            <v:imagedata r:id="rId8" o:title="" croptop="12436f" cropbottom="11401f" cropleft="2373f" cropright="844f"/>
          </v:shape>
        </w:pict>
      </w:r>
    </w:p>
    <w:p w:rsidR="00521C6F" w:rsidRDefault="00521C6F">
      <w:r w:rsidRPr="00CF5643">
        <w:rPr>
          <w:noProof/>
        </w:rPr>
        <w:pict>
          <v:shape id="_x0000_i1030" type="#_x0000_t75" style="width:328.5pt;height:155.25pt;visibility:visible">
            <v:imagedata r:id="rId4" o:title="" croptop="14831f" cropbottom="1553f" cropleft="3685f" cropright="3489f"/>
          </v:shape>
        </w:pict>
      </w:r>
    </w:p>
    <w:p w:rsidR="00521C6F" w:rsidRDefault="00521C6F"/>
    <w:p w:rsidR="00521C6F" w:rsidRDefault="00521C6F">
      <w:r>
        <w:rPr>
          <w:noProof/>
        </w:rPr>
        <w:pict>
          <v:rect id="_x0000_s1026" style="position:absolute;margin-left:20.1pt;margin-top:21.2pt;width:88.95pt;height:23.25pt;z-index:251658240"/>
        </w:pict>
      </w:r>
      <w:r w:rsidRPr="00CF5643">
        <w:rPr>
          <w:noProof/>
        </w:rPr>
        <w:pict>
          <v:shape id="Obrázok 19" o:spid="_x0000_i1031" type="#_x0000_t75" style="width:386.25pt;height:216.75pt;visibility:visible">
            <v:imagedata r:id="rId9" o:title=""/>
          </v:shape>
        </w:pict>
      </w:r>
    </w:p>
    <w:p w:rsidR="00521C6F" w:rsidRDefault="00521C6F">
      <w:r w:rsidRPr="00CF5643">
        <w:rPr>
          <w:noProof/>
        </w:rPr>
        <w:pict>
          <v:shape id="Obrázok 22" o:spid="_x0000_i1032" type="#_x0000_t75" style="width:348pt;height:201.75pt;visibility:visible">
            <v:imagedata r:id="rId10" o:title="" croptop="13107f" cropbottom="7396f" cropright="22719f"/>
          </v:shape>
        </w:pict>
      </w:r>
    </w:p>
    <w:p w:rsidR="00521C6F" w:rsidRDefault="00521C6F">
      <w:pPr>
        <w:rPr>
          <w:rFonts w:ascii="Times New Roman" w:hAnsi="Times New Roman"/>
          <w:b/>
          <w:sz w:val="28"/>
          <w:szCs w:val="28"/>
        </w:rPr>
      </w:pPr>
      <w:r w:rsidRPr="0069285A">
        <w:rPr>
          <w:rFonts w:ascii="Times New Roman" w:hAnsi="Times New Roman"/>
          <w:b/>
          <w:sz w:val="28"/>
          <w:szCs w:val="28"/>
        </w:rPr>
        <w:t>Nájdi bod v Juhoafrickej republike a napíš jeho súradnice.</w:t>
      </w:r>
    </w:p>
    <w:p w:rsidR="00521C6F" w:rsidRDefault="00521C6F">
      <w:pPr>
        <w:rPr>
          <w:rFonts w:ascii="Times New Roman" w:hAnsi="Times New Roman"/>
          <w:b/>
          <w:sz w:val="28"/>
          <w:szCs w:val="28"/>
        </w:rPr>
      </w:pPr>
    </w:p>
    <w:p w:rsidR="00521C6F" w:rsidRDefault="00521C6F">
      <w:pPr>
        <w:rPr>
          <w:rFonts w:ascii="Times New Roman" w:hAnsi="Times New Roman"/>
          <w:b/>
          <w:sz w:val="28"/>
          <w:szCs w:val="28"/>
        </w:rPr>
      </w:pPr>
    </w:p>
    <w:p w:rsidR="00521C6F" w:rsidRDefault="00521C6F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EURÓ               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  <w:t xml:space="preserve">   PA</w:t>
      </w:r>
    </w:p>
    <w:p w:rsidR="00521C6F" w:rsidRDefault="00521C6F">
      <w:pPr>
        <w:rPr>
          <w:rFonts w:ascii="Times New Roman" w:hAnsi="Times New Roman"/>
          <w:b/>
          <w:sz w:val="28"/>
          <w:szCs w:val="28"/>
        </w:rPr>
      </w:pPr>
    </w:p>
    <w:p w:rsidR="00521C6F" w:rsidRDefault="00521C6F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POLOS          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  <w:t xml:space="preserve">      TROV</w:t>
      </w:r>
    </w:p>
    <w:p w:rsidR="00521C6F" w:rsidRDefault="00521C6F">
      <w:pPr>
        <w:rPr>
          <w:rFonts w:ascii="Times New Roman" w:hAnsi="Times New Roman"/>
          <w:b/>
          <w:sz w:val="28"/>
          <w:szCs w:val="28"/>
        </w:rPr>
      </w:pPr>
    </w:p>
    <w:p w:rsidR="00521C6F" w:rsidRDefault="00521C6F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SE                   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  <w:t xml:space="preserve">       VER</w:t>
      </w:r>
    </w:p>
    <w:p w:rsidR="00521C6F" w:rsidRDefault="00521C6F">
      <w:pPr>
        <w:rPr>
          <w:rFonts w:ascii="Times New Roman" w:hAnsi="Times New Roman"/>
          <w:b/>
          <w:sz w:val="28"/>
          <w:szCs w:val="28"/>
        </w:rPr>
      </w:pPr>
    </w:p>
    <w:p w:rsidR="00521C6F" w:rsidRDefault="00521C6F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NÓR                 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  <w:t xml:space="preserve">      SKO</w:t>
      </w:r>
    </w:p>
    <w:p w:rsidR="00521C6F" w:rsidRDefault="00521C6F">
      <w:pPr>
        <w:rPr>
          <w:rFonts w:ascii="Times New Roman" w:hAnsi="Times New Roman"/>
          <w:b/>
          <w:sz w:val="28"/>
          <w:szCs w:val="28"/>
        </w:rPr>
      </w:pPr>
    </w:p>
    <w:p w:rsidR="00521C6F" w:rsidRDefault="00521C6F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TAJ                 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  <w:t xml:space="preserve">         GA</w:t>
      </w:r>
    </w:p>
    <w:p w:rsidR="00521C6F" w:rsidRDefault="00521C6F">
      <w:pPr>
        <w:rPr>
          <w:rFonts w:ascii="Times New Roman" w:hAnsi="Times New Roman"/>
          <w:b/>
          <w:sz w:val="28"/>
          <w:szCs w:val="28"/>
        </w:rPr>
      </w:pPr>
    </w:p>
    <w:p w:rsidR="00521C6F" w:rsidRPr="0069285A" w:rsidRDefault="00521C6F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ŠVÉ                  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  <w:t xml:space="preserve">       DSKO</w:t>
      </w:r>
    </w:p>
    <w:p w:rsidR="00521C6F" w:rsidRDefault="00521C6F"/>
    <w:sectPr w:rsidR="00521C6F" w:rsidSect="0030535B">
      <w:pgSz w:w="16838" w:h="11906" w:orient="landscape"/>
      <w:pgMar w:top="720" w:right="720" w:bottom="720" w:left="720" w:header="708" w:footer="708" w:gutter="0"/>
      <w:cols w:num="2"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8"/>
  <w:defaultTabStop w:val="708"/>
  <w:hyphenationZone w:val="425"/>
  <w:drawingGridHorizontalSpacing w:val="110"/>
  <w:displayHorizontalDrawingGridEvery w:val="2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D83995"/>
    <w:rsid w:val="0030535B"/>
    <w:rsid w:val="00521C6F"/>
    <w:rsid w:val="005440D3"/>
    <w:rsid w:val="00600C9D"/>
    <w:rsid w:val="0069285A"/>
    <w:rsid w:val="00723BDB"/>
    <w:rsid w:val="00724F06"/>
    <w:rsid w:val="00AD5339"/>
    <w:rsid w:val="00CF5643"/>
    <w:rsid w:val="00D615C1"/>
    <w:rsid w:val="00D83995"/>
    <w:rsid w:val="00D83CAE"/>
    <w:rsid w:val="00E16094"/>
    <w:rsid w:val="00E93833"/>
    <w:rsid w:val="00EF5B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sz w:val="22"/>
        <w:szCs w:val="22"/>
        <w:lang w:val="sk-SK" w:eastAsia="sk-SK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40D3"/>
    <w:pPr>
      <w:spacing w:after="200" w:line="276" w:lineRule="auto"/>
    </w:p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D839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399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</Template>
  <TotalTime>11</TotalTime>
  <Pages>2</Pages>
  <Words>41</Words>
  <Characters>234</Characters>
  <Application>Microsoft Office Outlook</Application>
  <DocSecurity>0</DocSecurity>
  <Lines>0</Lines>
  <Paragraphs>0</Paragraphs>
  <ScaleCrop>false</ScaleCrop>
  <Company>Hewlett-Packard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Jano S.</cp:lastModifiedBy>
  <cp:revision>11</cp:revision>
  <cp:lastPrinted>2001-12-31T23:11:00Z</cp:lastPrinted>
  <dcterms:created xsi:type="dcterms:W3CDTF">2021-09-05T07:06:00Z</dcterms:created>
  <dcterms:modified xsi:type="dcterms:W3CDTF">2001-12-31T23:15:00Z</dcterms:modified>
</cp:coreProperties>
</file>